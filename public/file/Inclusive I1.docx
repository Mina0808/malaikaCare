
<file path=[Content_Types].xml><?xml version="1.0" encoding="utf-8"?>
<Types xmlns="http://schemas.openxmlformats.org/package/2006/content-types">
  <Default Extension="gif" ContentType="image/gif"/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body>
    <w:p w:rsidRPr="00FE2BAF" w:rsidR="00C85317" w:rsidP="00EA4C9A" w:rsidRDefault="00465560" w14:paraId="4F7D9C56" w14:textId="67691B62">
      <w:pPr>
        <w:pStyle w:val="Normalsansretrait"/>
        <w:spacing w:before="360" w:line="240" w:lineRule="auto"/>
        <w:rPr>
          <w:rStyle w:val="TexteduTitredudocumentCar"/>
          <w:sz w:val="72"/>
          <w:szCs w:val="72"/>
        </w:rPr>
      </w:pPr>
      <w:bookmarkStart w:name="Preambule" w:id="0"/>
      <w:r>
        <w:rPr>
          <w:rFonts w:ascii="Century Gothic" w:hAnsi="Century Gothic" w:eastAsia="+mn-ea" w:cs="+mn-cs"/>
          <w:noProof/>
          <w:color w:val="023B88"/>
          <w:kern w:val="24"/>
          <w:position w:val="1"/>
          <w:sz w:val="56"/>
          <w:szCs w:val="60"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13579D8A" wp14:editId="67608EBC">
                <wp:simplePos x="0" y="0"/>
                <wp:positionH relativeFrom="page">
                  <wp:posOffset>7242810</wp:posOffset>
                </wp:positionH>
                <wp:positionV relativeFrom="page">
                  <wp:posOffset>-15240</wp:posOffset>
                </wp:positionV>
                <wp:extent cx="2462530" cy="11042650"/>
                <wp:effectExtent l="0" t="0" r="0" b="6350"/>
                <wp:wrapNone/>
                <wp:docPr id="1486364368" name="Groupe 1486364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62530" cy="11042650"/>
                          <a:chOff x="20181" y="-254"/>
                          <a:chExt cx="30785" cy="108521"/>
                        </a:xfrm>
                      </wpg:grpSpPr>
                      <wps:wsp>
                        <wps:cNvPr id="1110380382" name="Rectangle 459"/>
                        <wps:cNvSpPr>
                          <a:spLocks noChangeArrowheads="1"/>
                        </wps:cNvSpPr>
                        <wps:spPr bwMode="auto">
                          <a:xfrm>
                            <a:off x="20181" y="-190"/>
                            <a:ext cx="941" cy="108457"/>
                          </a:xfrm>
                          <a:prstGeom prst="rect">
                            <a:avLst/>
                          </a:prstGeom>
                          <a:pattFill prst="dkVert">
                            <a:fgClr>
                              <a:schemeClr val="tx2">
                                <a:lumMod val="60000"/>
                                <a:lumOff val="40000"/>
                                <a:alpha val="79999"/>
                              </a:schemeClr>
                            </a:fgClr>
                            <a:bgClr>
                              <a:schemeClr val="bg1">
                                <a:lumMod val="100000"/>
                                <a:lumOff val="0"/>
                                <a:alpha val="79999"/>
                              </a:schemeClr>
                            </a:bgClr>
                          </a:patt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3882" dir="2700000" algn="ctr" rotWithShape="0">
                                    <a:srgbClr val="D8D8D8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61915294" name="Rectangle 460"/>
                        <wps:cNvSpPr>
                          <a:spLocks noChangeArrowheads="1"/>
                        </wps:cNvSpPr>
                        <wps:spPr bwMode="auto">
                          <a:xfrm>
                            <a:off x="21249" y="-254"/>
                            <a:ext cx="29718" cy="10731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F6F8FC"/>
                              </a:gs>
                              <a:gs pos="74001">
                                <a:srgbClr val="203864"/>
                              </a:gs>
                              <a:gs pos="83000">
                                <a:srgbClr val="9C0C39"/>
                              </a:gs>
                              <a:gs pos="100000">
                                <a:srgbClr val="2F5597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D8D8D8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486364368" style="position:absolute;margin-left:570.3pt;margin-top:-1.2pt;width:193.9pt;height:869.5pt;z-index:251673088;mso-position-horizontal-relative:page;mso-position-vertical-relative:page" coordsize="30785,108521" coordorigin="20181,-254" o:spid="_x0000_s1026" w14:anchorId="7B034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">
                <v:rect id="Rectangle 459" style="position:absolute;left:20181;top:-190;width:941;height:108457;visibility:visible;mso-wrap-style:square;v-text-anchor:middle" o:spid="_x0000_s1027" fillcolor="#548dd4 [1951]" stroked="f" strokecolor="whit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">
                  <v:fill type="pattern" opacity="52428f" color2="white [3212]" o:title="" o:opacity2="52428f" r:id="rId11"/>
                  <v:shadow color="#d8d8d8" offset="3pt,3pt"/>
                </v:rect>
                <v:rect id="Rectangle 460" style="position:absolute;left:21249;top:-254;width:29718;height:107315;visibility:visible;mso-wrap-style:square;v-text-anchor:top" o:spid="_x0000_s1028" fillcolor="#f6f8fc" stroked="f" strokecolor="#d8d8d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">
                  <v:fill type="gradient" color2="#2f5597" colors="0 #f6f8fc;48497f #203864;54395f #9c0c39;1 #2f5597" focus="100%"/>
                </v:rect>
                <w10:wrap anchorx="page" anchory="page"/>
              </v:group>
            </w:pict>
          </mc:Fallback>
        </mc:AlternateContent>
      </w:r>
      <w:r w:rsidRPr="00FE2BAF" w:rsidR="009C54D0">
        <w:rPr>
          <w:rFonts w:ascii="Century Gothic" w:hAnsi="Century Gothic"/>
          <w:noProof/>
          <w:color w:val="CF022B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4F8BF3C" wp14:editId="66292959">
                <wp:simplePos x="0" y="0"/>
                <wp:positionH relativeFrom="column">
                  <wp:posOffset>732790</wp:posOffset>
                </wp:positionH>
                <wp:positionV relativeFrom="paragraph">
                  <wp:posOffset>1200785</wp:posOffset>
                </wp:positionV>
                <wp:extent cx="12700" cy="12700"/>
                <wp:effectExtent l="0" t="635" r="0" b="0"/>
                <wp:wrapNone/>
                <wp:docPr id="5" name="Zone de texte 5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0" cy="12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92ECA" w:rsidRDefault="00B92ECA" w14:paraId="06BB3695" w14:textId="77777777">
                            <w:pPr>
                              <w:ind w:left="0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t>&lt;?xml version="1.0"?&gt;&lt;DocumentMinutes xmlns:xsi="http://www.w3.org/2001/XMLSchema-instance" xmlns:xsd="http://www.w3.org/2001/XMLSchema"&gt;  &lt;GraphicCharterDefinitionId&gt;0&lt;/GraphicCharterDefinitionId&gt;  &lt;TemplateBaseTypeId&gt;0&lt;/TemplateBaseTypeId&gt;  &lt;CompanyId&gt;1&lt;/CompanyId&gt;  &lt;ConfidentialId&gt;1&lt;/ConfidentialId&gt;  &lt;ConfidentialDescription&gt;Confidentiel&lt;/ConfidentialDescription&gt;  &lt;CountryId&gt;0&lt;/CountryId&gt;  &lt;PageSizeId&gt;1&lt;/PageSizeId&gt;  &lt;PageOrientationId&gt;1&lt;/PageOrientationId&gt;  &lt;PrePrintedStationary&gt;false&lt;/PrePrintedStationary&gt;  &lt;Project&gt;SInAPS&lt;/Project&gt;  &lt;Reference&gt;20140515-100516-SV&lt;/Reference&gt;  &lt;TemplateType&gt;5&lt;/TemplateType&gt;  &lt;CultureId&gt;fr-FR&lt;/CultureId&gt;  &lt;LanguageId&gt;2&lt;/LanguageId&gt;  &lt;Customer&gt;SSA&lt;/Customer&gt;  &lt;DocumentDate&gt;2014-05-16T12:00:38.1007075+02:00&lt;/DocumentDate&gt;  &lt;Saved&gt;true&lt;/Saved&gt;  &lt;IsValid&gt;true&lt;/IsValid&gt;  &lt;FirstPageCover&gt;false&lt;/FirstPageCover&gt;  &lt;IsNew&gt;false&lt;/IsNew&gt;  &lt;DateCreated&gt;2014-05-14T10:03:16&lt;/DateCreated&gt;  &lt;DisplayTableOfContents&gt;true&lt;/DisplayTableOfContents&gt;  &lt;Entity /&gt;  &lt;Subject&gt;Assistance dotations&lt;/Subject&gt;  &lt;Author&gt;Virginie SECK&lt;/Author&gt;  &lt;TemplateName&gt;Compte rendu&lt;/TemplateName&gt;  &lt;Recipient&gt;Claire VERHNES</w:t>
                            </w:r>
                          </w:p>
                          <w:p w:rsidRPr="00A639B4" w:rsidR="00C85317" w:rsidRDefault="00B92ECA" w14:paraId="5729B20B" w14:textId="77777777">
                            <w:pPr>
                              <w:ind w:left="0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t>Gil THOMAS&lt;/Recipient&gt;  &lt;RecipientCC /&gt;&lt;/DocumentMinutes&gt;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4F8BF3C">
                <v:stroke joinstyle="miter"/>
                <v:path gradientshapeok="t" o:connecttype="rect"/>
              </v:shapetype>
              <v:shape id="Zone de texte 5" style="position:absolute;left:0;text-align:left;margin-left:57.7pt;margin-top:94.55pt;width:1pt;height:1pt;z-index:251641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">
                <v:textbox>
                  <w:txbxContent>
                    <w:p w:rsidR="00B92ECA" w:rsidRDefault="00B92ECA" w14:paraId="06BB3695" w14:textId="77777777">
                      <w:pPr>
                        <w:ind w:left="0"/>
                        <w:rPr>
                          <w:noProof/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t>&lt;?xml version="1.0"?&gt;&lt;DocumentMinutes xmlns:xsi="http://www.w3.org/2001/XMLSchema-instance" xmlns:xsd="http://www.w3.org/2001/XMLSchema"&gt;  &lt;GraphicCharterDefinitionId&gt;0&lt;/GraphicCharterDefinitionId&gt;  &lt;TemplateBaseTypeId&gt;0&lt;/TemplateBaseTypeId&gt;  &lt;CompanyId&gt;1&lt;/CompanyId&gt;  &lt;ConfidentialId&gt;1&lt;/ConfidentialId&gt;  &lt;ConfidentialDescription&gt;Confidentiel&lt;/ConfidentialDescription&gt;  &lt;CountryId&gt;0&lt;/CountryId&gt;  &lt;PageSizeId&gt;1&lt;/PageSizeId&gt;  &lt;PageOrientationId&gt;1&lt;/PageOrientationId&gt;  &lt;PrePrintedStationary&gt;false&lt;/PrePrintedStationary&gt;  &lt;Project&gt;SInAPS&lt;/Project&gt;  &lt;Reference&gt;20140515-100516-SV&lt;/Reference&gt;  &lt;TemplateType&gt;5&lt;/TemplateType&gt;  &lt;CultureId&gt;fr-FR&lt;/CultureId&gt;  &lt;LanguageId&gt;2&lt;/LanguageId&gt;  &lt;Customer&gt;SSA&lt;/Customer&gt;  &lt;DocumentDate&gt;2014-05-16T12:00:38.1007075+02:00&lt;/DocumentDate&gt;  &lt;Saved&gt;true&lt;/Saved&gt;  &lt;IsValid&gt;true&lt;/IsValid&gt;  &lt;FirstPageCover&gt;false&lt;/FirstPageCover&gt;  &lt;IsNew&gt;false&lt;/IsNew&gt;  &lt;DateCreated&gt;2014-05-14T10:03:16&lt;/DateCreated&gt;  &lt;DisplayTableOfContents&gt;true&lt;/DisplayTableOfContents&gt;  &lt;Entity /&gt;  &lt;Subject&gt;Assistance dotations&lt;/Subject&gt;  &lt;Author&gt;Virginie SECK&lt;/Author&gt;  &lt;TemplateName&gt;Compte rendu&lt;/TemplateName&gt;  &lt;Recipient&gt;Claire VERHNES</w:t>
                      </w:r>
                    </w:p>
                    <w:p w:rsidRPr="00A639B4" w:rsidR="00C85317" w:rsidRDefault="00B92ECA" w14:paraId="5729B20B" w14:textId="77777777">
                      <w:pPr>
                        <w:ind w:left="0"/>
                        <w:rPr>
                          <w:noProof/>
                        </w:rPr>
                      </w:pPr>
                      <w:r>
                        <w:rPr>
                          <w:noProof/>
                          <w:lang w:val="en-US"/>
                        </w:rPr>
                        <w:t>Gil THOMAS&lt;/Recipient&gt;  &lt;RecipientCC /&gt;&lt;/DocumentMinutes&gt;</w:t>
                      </w:r>
                    </w:p>
                  </w:txbxContent>
                </v:textbox>
              </v:shape>
            </w:pict>
          </mc:Fallback>
        </mc:AlternateContent>
      </w:r>
    </w:p>
    <w:p w:rsidR="00EB33E7" w:rsidP="00D74B6E" w:rsidRDefault="00EB33E7" w14:paraId="2AC7F870" w14:textId="77777777">
      <w:pPr>
        <w:pStyle w:val="Normalsansretrait"/>
        <w:spacing w:before="360" w:line="240" w:lineRule="auto"/>
        <w:rPr>
          <w:rFonts w:ascii="Century Gothic" w:hAnsi="Century Gothic" w:eastAsia="+mn-ea" w:cs="+mn-cs"/>
          <w:color w:val="023B88"/>
          <w:kern w:val="24"/>
          <w:position w:val="1"/>
          <w:sz w:val="56"/>
          <w:szCs w:val="60"/>
          <w14:textFill>
            <w14:gradFill>
              <w14:gsLst>
                <w14:gs w14:pos="0">
                  <w14:srgbClr w14:val="023B88"/>
                </w14:gs>
                <w14:gs w14:pos="86000">
                  <w14:srgbClr w14:val="C00000"/>
                </w14:gs>
              </w14:gsLst>
              <w14:lin w14:ang="2700000" w14:scaled="0"/>
            </w14:gradFill>
          </w14:textFill>
        </w:rPr>
      </w:pPr>
    </w:p>
    <w:p w:rsidRPr="000E156C" w:rsidR="00EA4C9A" w:rsidP="00943640" w:rsidRDefault="00EA4C9A" w14:paraId="6721A253" w14:textId="61305F39">
      <w:pPr>
        <w:pStyle w:val="Normalsansretrait"/>
        <w:spacing w:before="360" w:line="240" w:lineRule="auto"/>
        <w:rPr>
          <w:rFonts w:ascii="Century Gothic" w:hAnsi="Century Gothic" w:eastAsia="+mn-ea" w:cs="+mn-cs"/>
          <w:color w:val="023B88"/>
          <w:kern w:val="24"/>
          <w:position w:val="1"/>
          <w:sz w:val="56"/>
          <w:szCs w:val="60"/>
          <w14:textFill>
            <w14:gradFill>
              <w14:gsLst>
                <w14:gs w14:pos="0">
                  <w14:srgbClr w14:val="023B88"/>
                </w14:gs>
                <w14:gs w14:pos="86000">
                  <w14:srgbClr w14:val="C00000"/>
                </w14:gs>
              </w14:gsLst>
              <w14:lin w14:ang="2700000" w14:scaled="0"/>
            </w14:gradFill>
          </w14:textFill>
        </w:rPr>
      </w:pPr>
      <w:r w:rsidRPr="000E156C">
        <w:rPr>
          <w:rFonts w:ascii="Century Gothic" w:hAnsi="Century Gothic" w:eastAsia="+mn-ea" w:cs="+mn-cs"/>
          <w:color w:val="023B88"/>
          <w:kern w:val="24"/>
          <w:position w:val="1"/>
          <w:sz w:val="56"/>
          <w:szCs w:val="60"/>
          <w14:textFill>
            <w14:gradFill>
              <w14:gsLst>
                <w14:gs w14:pos="0">
                  <w14:srgbClr w14:val="023B88"/>
                </w14:gs>
                <w14:gs w14:pos="86000">
                  <w14:srgbClr w14:val="C00000"/>
                </w14:gs>
              </w14:gsLst>
              <w14:lin w14:ang="2700000" w14:scaled="0"/>
            </w14:gradFill>
          </w14:textFill>
        </w:rPr>
        <w:t>Compte rendu</w:t>
      </w:r>
      <w:r w:rsidR="005D0AEE">
        <w:rPr>
          <w:rFonts w:ascii="Century Gothic" w:hAnsi="Century Gothic" w:eastAsia="+mn-ea" w:cs="+mn-cs"/>
          <w:color w:val="023B88"/>
          <w:kern w:val="24"/>
          <w:position w:val="1"/>
          <w:sz w:val="56"/>
          <w:szCs w:val="60"/>
          <w14:textFill>
            <w14:gradFill>
              <w14:gsLst>
                <w14:gs w14:pos="0">
                  <w14:srgbClr w14:val="023B88"/>
                </w14:gs>
                <w14:gs w14:pos="86000">
                  <w14:srgbClr w14:val="C00000"/>
                </w14:gs>
              </w14:gsLst>
              <w14:lin w14:ang="2700000" w14:scaled="0"/>
            </w14:gradFill>
          </w14:textFill>
        </w:rPr>
        <w:t xml:space="preserve"> </w:t>
      </w:r>
      <w:r w:rsidR="0017705A">
        <w:rPr>
          <w:rFonts w:ascii="Century Gothic" w:hAnsi="Century Gothic" w:eastAsia="+mn-ea" w:cs="+mn-cs"/>
          <w:color w:val="023B88"/>
          <w:kern w:val="24"/>
          <w:position w:val="1"/>
          <w:sz w:val="56"/>
          <w:szCs w:val="60"/>
          <w14:textFill>
            <w14:gradFill>
              <w14:gsLst>
                <w14:gs w14:pos="0">
                  <w14:srgbClr w14:val="023B88"/>
                </w14:gs>
                <w14:gs w14:pos="86000">
                  <w14:srgbClr w14:val="C00000"/>
                </w14:gs>
              </w14:gsLst>
              <w14:lin w14:ang="2700000" w14:scaled="0"/>
            </w14:gradFill>
          </w14:textFill>
        </w:rPr>
        <w:t>–</w:t>
      </w:r>
      <w:r w:rsidRPr="000E156C" w:rsidR="00310B34">
        <w:rPr>
          <w:rFonts w:ascii="Century Gothic" w:hAnsi="Century Gothic" w:eastAsia="+mn-ea" w:cs="+mn-cs"/>
          <w:color w:val="023B88"/>
          <w:kern w:val="24"/>
          <w:position w:val="1"/>
          <w:sz w:val="56"/>
          <w:szCs w:val="60"/>
          <w14:textFill>
            <w14:gradFill>
              <w14:gsLst>
                <w14:gs w14:pos="0">
                  <w14:srgbClr w14:val="023B88"/>
                </w14:gs>
                <w14:gs w14:pos="86000">
                  <w14:srgbClr w14:val="C00000"/>
                </w14:gs>
              </w14:gsLst>
              <w14:lin w14:ang="2700000" w14:scaled="0"/>
            </w14:gradFill>
          </w14:textFill>
        </w:rPr>
        <w:t xml:space="preserve"> </w:t>
      </w:r>
      <w:r w:rsidR="00943640">
        <w:rPr>
          <w:rFonts w:ascii="Century Gothic" w:hAnsi="Century Gothic" w:eastAsia="+mn-ea" w:cs="+mn-cs"/>
          <w:color w:val="023B88"/>
          <w:kern w:val="24"/>
          <w:position w:val="1"/>
          <w:sz w:val="56"/>
          <w:szCs w:val="60"/>
          <w14:textFill>
            <w14:gradFill>
              <w14:gsLst>
                <w14:gs w14:pos="0">
                  <w14:srgbClr w14:val="023B88"/>
                </w14:gs>
                <w14:gs w14:pos="86000">
                  <w14:srgbClr w14:val="C00000"/>
                </w14:gs>
              </w14:gsLst>
              <w14:lin w14:ang="2700000" w14:scaled="0"/>
            </w14:gradFill>
          </w14:textFill>
        </w:rPr>
        <w:t>Point interne</w:t>
      </w:r>
    </w:p>
    <w:p w:rsidRPr="00FE2BAF" w:rsidR="00C85317" w:rsidP="00C85317" w:rsidRDefault="00C85317" w14:paraId="20E36629" w14:textId="536E00B0">
      <w:pPr>
        <w:pStyle w:val="Normalsansretrait"/>
        <w:rPr>
          <w:sz w:val="20"/>
          <w:szCs w:val="22"/>
        </w:rPr>
      </w:pPr>
    </w:p>
    <w:tbl>
      <w:tblPr>
        <w:tblW w:w="0" w:type="auto"/>
        <w:tblBorders>
          <w:top w:val="single" w:color="CF022B" w:sz="4" w:space="0"/>
          <w:bottom w:val="single" w:color="CF022B" w:sz="4" w:space="0"/>
        </w:tblBorders>
        <w:tblLook w:val="01E0" w:firstRow="1" w:lastRow="1" w:firstColumn="1" w:lastColumn="1" w:noHBand="0" w:noVBand="0"/>
      </w:tblPr>
      <w:tblGrid>
        <w:gridCol w:w="701"/>
        <w:gridCol w:w="358"/>
        <w:gridCol w:w="2391"/>
        <w:gridCol w:w="6529"/>
      </w:tblGrid>
      <w:tr w:rsidRPr="00FE2BAF" w:rsidR="00C85317" w:rsidTr="0009089E" w14:paraId="0AC17819" w14:textId="77777777">
        <w:trPr>
          <w:trHeight w:val="212"/>
        </w:trPr>
        <w:tc>
          <w:tcPr>
            <w:tcW w:w="708" w:type="dxa"/>
            <w:shd w:val="clear" w:color="auto" w:fill="F3F3F3"/>
          </w:tcPr>
          <w:p w:rsidRPr="00FE2BAF" w:rsidR="00C85317" w:rsidP="0009089E" w:rsidRDefault="00C85317" w14:paraId="4ED30158" w14:textId="77777777">
            <w:pPr>
              <w:pStyle w:val="Normalsansretrait"/>
              <w:spacing w:before="0" w:line="60" w:lineRule="exact"/>
              <w:rPr>
                <w:sz w:val="22"/>
                <w:szCs w:val="22"/>
              </w:rPr>
            </w:pPr>
          </w:p>
        </w:tc>
        <w:tc>
          <w:tcPr>
            <w:tcW w:w="360" w:type="dxa"/>
            <w:shd w:val="clear" w:color="auto" w:fill="auto"/>
          </w:tcPr>
          <w:p w:rsidRPr="00FE2BAF" w:rsidR="00C85317" w:rsidP="0009089E" w:rsidRDefault="00C85317" w14:paraId="0FE76DA1" w14:textId="77777777">
            <w:pPr>
              <w:pStyle w:val="Normalsansretrait"/>
              <w:spacing w:before="0" w:line="60" w:lineRule="exact"/>
              <w:rPr>
                <w:sz w:val="22"/>
                <w:szCs w:val="22"/>
              </w:rPr>
            </w:pPr>
          </w:p>
        </w:tc>
        <w:tc>
          <w:tcPr>
            <w:tcW w:w="2400" w:type="dxa"/>
            <w:shd w:val="clear" w:color="auto" w:fill="auto"/>
          </w:tcPr>
          <w:p w:rsidRPr="00FE2BAF" w:rsidR="00C85317" w:rsidP="0009089E" w:rsidRDefault="00C85317" w14:paraId="3C65791A" w14:textId="77777777">
            <w:pPr>
              <w:pStyle w:val="Normalsansretrait"/>
              <w:spacing w:before="0" w:line="60" w:lineRule="exact"/>
              <w:ind w:left="60"/>
              <w:rPr>
                <w:rFonts w:ascii="Century Gothic" w:hAnsi="Century Gothic"/>
                <w:color w:val="E51519"/>
                <w:sz w:val="22"/>
                <w:szCs w:val="22"/>
              </w:rPr>
            </w:pPr>
          </w:p>
        </w:tc>
        <w:tc>
          <w:tcPr>
            <w:tcW w:w="6600" w:type="dxa"/>
            <w:shd w:val="clear" w:color="auto" w:fill="auto"/>
            <w:vAlign w:val="bottom"/>
          </w:tcPr>
          <w:p w:rsidRPr="00FE2BAF" w:rsidR="00C85317" w:rsidP="0009089E" w:rsidRDefault="00C85317" w14:paraId="1BE3BC74" w14:textId="2CD6E99B">
            <w:pPr>
              <w:pStyle w:val="ChampdePremirepage"/>
              <w:rPr>
                <w:sz w:val="20"/>
                <w:szCs w:val="20"/>
              </w:rPr>
            </w:pPr>
          </w:p>
        </w:tc>
      </w:tr>
      <w:tr w:rsidRPr="00FE2BAF" w:rsidR="00C85317" w:rsidTr="0009089E" w14:paraId="254DC436" w14:textId="77777777">
        <w:tc>
          <w:tcPr>
            <w:tcW w:w="708" w:type="dxa"/>
            <w:shd w:val="clear" w:color="auto" w:fill="F3F3F3"/>
          </w:tcPr>
          <w:p w:rsidRPr="00FE2BAF" w:rsidR="00C85317" w:rsidP="0009089E" w:rsidRDefault="00C85317" w14:paraId="3B291546" w14:textId="77777777">
            <w:pPr>
              <w:pStyle w:val="Normalsansretrait"/>
              <w:spacing w:before="0" w:line="240" w:lineRule="auto"/>
              <w:rPr>
                <w:sz w:val="22"/>
                <w:szCs w:val="22"/>
              </w:rPr>
            </w:pPr>
          </w:p>
        </w:tc>
        <w:tc>
          <w:tcPr>
            <w:tcW w:w="360" w:type="dxa"/>
            <w:shd w:val="clear" w:color="auto" w:fill="auto"/>
          </w:tcPr>
          <w:p w:rsidRPr="00FE2BAF" w:rsidR="00C85317" w:rsidP="0009089E" w:rsidRDefault="00C85317" w14:paraId="3221EF21" w14:textId="77777777">
            <w:pPr>
              <w:pStyle w:val="Normalsansretrait"/>
              <w:spacing w:before="0" w:line="240" w:lineRule="auto"/>
              <w:rPr>
                <w:sz w:val="22"/>
                <w:szCs w:val="22"/>
              </w:rPr>
            </w:pPr>
          </w:p>
        </w:tc>
        <w:tc>
          <w:tcPr>
            <w:tcW w:w="2400" w:type="dxa"/>
            <w:shd w:val="clear" w:color="auto" w:fill="auto"/>
          </w:tcPr>
          <w:p w:rsidRPr="00A06C6B" w:rsidR="00C85317" w:rsidP="0009089E" w:rsidRDefault="007E0F8F" w14:paraId="5ADF9084" w14:textId="77777777">
            <w:pPr>
              <w:pStyle w:val="TitredesChampsdePremirepage"/>
              <w:rPr>
                <w:color w:val="960000"/>
                <w:sz w:val="22"/>
                <w:szCs w:val="22"/>
              </w:rPr>
            </w:pPr>
            <w:r w:rsidRPr="00A06C6B">
              <w:rPr>
                <w:color w:val="960000"/>
                <w:sz w:val="22"/>
                <w:szCs w:val="22"/>
              </w:rPr>
              <w:fldChar w:fldCharType="begin"/>
            </w:r>
            <w:r w:rsidRPr="00A06C6B">
              <w:rPr>
                <w:color w:val="960000"/>
                <w:sz w:val="22"/>
                <w:szCs w:val="22"/>
              </w:rPr>
              <w:instrText xml:space="preserve"> DOCPROPERTY  DOCSLABEL_senders  \* MERGEFORMAT </w:instrText>
            </w:r>
            <w:r w:rsidRPr="00A06C6B">
              <w:rPr>
                <w:color w:val="960000"/>
                <w:sz w:val="22"/>
                <w:szCs w:val="22"/>
              </w:rPr>
              <w:fldChar w:fldCharType="separate"/>
            </w:r>
            <w:r w:rsidRPr="00A06C6B" w:rsidR="00B92ECA">
              <w:rPr>
                <w:color w:val="960000"/>
                <w:sz w:val="22"/>
                <w:szCs w:val="22"/>
              </w:rPr>
              <w:t>Émetteur(s) :</w:t>
            </w:r>
            <w:r w:rsidRPr="00A06C6B">
              <w:rPr>
                <w:color w:val="960000"/>
                <w:sz w:val="22"/>
                <w:szCs w:val="22"/>
              </w:rPr>
              <w:fldChar w:fldCharType="end"/>
            </w:r>
          </w:p>
        </w:tc>
        <w:tc>
          <w:tcPr>
            <w:tcW w:w="6600" w:type="dxa"/>
            <w:shd w:val="clear" w:color="auto" w:fill="auto"/>
          </w:tcPr>
          <w:p w:rsidRPr="00FE2BAF" w:rsidR="00C85317" w:rsidP="0009089E" w:rsidRDefault="009C54D0" w14:paraId="4DB7F563" w14:textId="153E01CA">
            <w:pPr>
              <w:pStyle w:val="ChampdePremirepage"/>
              <w:rPr>
                <w:sz w:val="20"/>
                <w:szCs w:val="20"/>
              </w:rPr>
            </w:pPr>
            <w:r w:rsidRPr="00FE2BAF">
              <w:rPr>
                <w:sz w:val="20"/>
                <w:szCs w:val="20"/>
              </w:rPr>
              <w:t>Inclusive IT</w:t>
            </w:r>
          </w:p>
        </w:tc>
      </w:tr>
      <w:tr w:rsidRPr="00FE2BAF" w:rsidR="00C85317" w:rsidTr="0009089E" w14:paraId="2D9C7C6E" w14:textId="77777777">
        <w:trPr>
          <w:trHeight w:val="334"/>
        </w:trPr>
        <w:tc>
          <w:tcPr>
            <w:tcW w:w="708" w:type="dxa"/>
            <w:shd w:val="clear" w:color="auto" w:fill="F3F3F3"/>
          </w:tcPr>
          <w:p w:rsidRPr="00FE2BAF" w:rsidR="00C85317" w:rsidP="0009089E" w:rsidRDefault="00C85317" w14:paraId="336D1F03" w14:textId="77777777">
            <w:pPr>
              <w:pStyle w:val="Normalsansretrait"/>
              <w:spacing w:before="0" w:line="60" w:lineRule="exact"/>
              <w:rPr>
                <w:sz w:val="22"/>
                <w:szCs w:val="22"/>
              </w:rPr>
            </w:pPr>
          </w:p>
        </w:tc>
        <w:tc>
          <w:tcPr>
            <w:tcW w:w="360" w:type="dxa"/>
            <w:shd w:val="clear" w:color="auto" w:fill="auto"/>
          </w:tcPr>
          <w:p w:rsidRPr="00FE2BAF" w:rsidR="00C85317" w:rsidP="0009089E" w:rsidRDefault="00C85317" w14:paraId="7C4B964B" w14:textId="77777777">
            <w:pPr>
              <w:pStyle w:val="Normalsansretrait"/>
              <w:spacing w:before="0" w:line="60" w:lineRule="exact"/>
              <w:rPr>
                <w:sz w:val="22"/>
                <w:szCs w:val="22"/>
              </w:rPr>
            </w:pPr>
          </w:p>
        </w:tc>
        <w:tc>
          <w:tcPr>
            <w:tcW w:w="2400" w:type="dxa"/>
            <w:shd w:val="clear" w:color="auto" w:fill="auto"/>
          </w:tcPr>
          <w:p w:rsidRPr="00A06C6B" w:rsidR="00C85317" w:rsidP="0009089E" w:rsidRDefault="00C85317" w14:paraId="7AD1C423" w14:textId="77777777">
            <w:pPr>
              <w:pStyle w:val="Normalsansretrait"/>
              <w:spacing w:before="0" w:line="60" w:lineRule="exact"/>
              <w:ind w:left="60"/>
              <w:rPr>
                <w:rFonts w:ascii="Century Gothic" w:hAnsi="Century Gothic"/>
                <w:color w:val="960000"/>
                <w:sz w:val="22"/>
                <w:szCs w:val="22"/>
              </w:rPr>
            </w:pPr>
          </w:p>
        </w:tc>
        <w:tc>
          <w:tcPr>
            <w:tcW w:w="6600" w:type="dxa"/>
            <w:shd w:val="clear" w:color="auto" w:fill="auto"/>
            <w:vAlign w:val="bottom"/>
          </w:tcPr>
          <w:p w:rsidRPr="00FE2BAF" w:rsidR="00C85317" w:rsidP="0009089E" w:rsidRDefault="00C85317" w14:paraId="5C5E6D85" w14:textId="0E3FFACE">
            <w:pPr>
              <w:pStyle w:val="ChampdePremirepage"/>
              <w:rPr>
                <w:sz w:val="20"/>
                <w:szCs w:val="20"/>
              </w:rPr>
            </w:pPr>
          </w:p>
        </w:tc>
      </w:tr>
      <w:tr w:rsidRPr="00FE2BAF" w:rsidR="00C85317" w:rsidTr="0009089E" w14:paraId="10095DB3" w14:textId="77777777">
        <w:tc>
          <w:tcPr>
            <w:tcW w:w="708" w:type="dxa"/>
            <w:shd w:val="clear" w:color="auto" w:fill="F3F3F3"/>
          </w:tcPr>
          <w:p w:rsidRPr="00FE2BAF" w:rsidR="00C85317" w:rsidP="0009089E" w:rsidRDefault="00C85317" w14:paraId="675E5E20" w14:textId="77777777">
            <w:pPr>
              <w:pStyle w:val="Normalsansretrait"/>
              <w:spacing w:before="0" w:line="240" w:lineRule="auto"/>
              <w:rPr>
                <w:sz w:val="22"/>
                <w:szCs w:val="22"/>
              </w:rPr>
            </w:pPr>
          </w:p>
        </w:tc>
        <w:tc>
          <w:tcPr>
            <w:tcW w:w="360" w:type="dxa"/>
            <w:shd w:val="clear" w:color="auto" w:fill="auto"/>
          </w:tcPr>
          <w:p w:rsidRPr="00FE2BAF" w:rsidR="00C85317" w:rsidP="0009089E" w:rsidRDefault="00C85317" w14:paraId="2A4DED7C" w14:textId="77777777">
            <w:pPr>
              <w:pStyle w:val="Normalsansretrait"/>
              <w:spacing w:before="0" w:line="240" w:lineRule="auto"/>
              <w:rPr>
                <w:sz w:val="22"/>
                <w:szCs w:val="22"/>
              </w:rPr>
            </w:pPr>
          </w:p>
        </w:tc>
        <w:tc>
          <w:tcPr>
            <w:tcW w:w="2400" w:type="dxa"/>
            <w:shd w:val="clear" w:color="auto" w:fill="auto"/>
          </w:tcPr>
          <w:p w:rsidRPr="00A06C6B" w:rsidR="00C85317" w:rsidP="0009089E" w:rsidRDefault="007E0F8F" w14:paraId="0A9C6B31" w14:textId="77777777">
            <w:pPr>
              <w:pStyle w:val="TitredesChampsdePremirepage"/>
              <w:rPr>
                <w:color w:val="960000"/>
                <w:sz w:val="22"/>
                <w:szCs w:val="22"/>
              </w:rPr>
            </w:pPr>
            <w:r w:rsidRPr="00A06C6B">
              <w:rPr>
                <w:color w:val="960000"/>
                <w:sz w:val="22"/>
                <w:szCs w:val="22"/>
              </w:rPr>
              <w:fldChar w:fldCharType="begin"/>
            </w:r>
            <w:r w:rsidRPr="00A06C6B">
              <w:rPr>
                <w:color w:val="960000"/>
                <w:sz w:val="22"/>
                <w:szCs w:val="22"/>
              </w:rPr>
              <w:instrText xml:space="preserve"> DOCPROPERTY  DOCSLABEL_recipients  \* MERGEFORMAT </w:instrText>
            </w:r>
            <w:r w:rsidRPr="00A06C6B">
              <w:rPr>
                <w:color w:val="960000"/>
                <w:sz w:val="22"/>
                <w:szCs w:val="22"/>
              </w:rPr>
              <w:fldChar w:fldCharType="separate"/>
            </w:r>
            <w:r w:rsidRPr="00A06C6B" w:rsidR="00B92ECA">
              <w:rPr>
                <w:color w:val="960000"/>
                <w:sz w:val="22"/>
                <w:szCs w:val="22"/>
              </w:rPr>
              <w:t>Destinataire(s) :</w:t>
            </w:r>
            <w:r w:rsidRPr="00A06C6B">
              <w:rPr>
                <w:color w:val="960000"/>
                <w:sz w:val="22"/>
                <w:szCs w:val="22"/>
              </w:rPr>
              <w:fldChar w:fldCharType="end"/>
            </w:r>
          </w:p>
        </w:tc>
        <w:tc>
          <w:tcPr>
            <w:tcW w:w="6600" w:type="dxa"/>
            <w:shd w:val="clear" w:color="auto" w:fill="auto"/>
          </w:tcPr>
          <w:p w:rsidRPr="00FE2BAF" w:rsidR="00C85317" w:rsidP="00065D86" w:rsidRDefault="00943640" w14:paraId="0A523D61" w14:textId="7D35C8E1">
            <w:pPr>
              <w:pStyle w:val="ChampdePremirepag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Equipe d’inclusive IT</w:t>
            </w:r>
          </w:p>
        </w:tc>
      </w:tr>
      <w:tr w:rsidRPr="00FE2BAF" w:rsidR="00C85317" w:rsidTr="0009089E" w14:paraId="73658C6E" w14:textId="77777777">
        <w:trPr>
          <w:trHeight w:val="361"/>
        </w:trPr>
        <w:tc>
          <w:tcPr>
            <w:tcW w:w="708" w:type="dxa"/>
            <w:shd w:val="clear" w:color="auto" w:fill="F3F3F3"/>
          </w:tcPr>
          <w:p w:rsidRPr="00FE2BAF" w:rsidR="00C85317" w:rsidP="0009089E" w:rsidRDefault="00C85317" w14:paraId="525C5CFD" w14:textId="77777777">
            <w:pPr>
              <w:pStyle w:val="Normalsansretrait"/>
              <w:spacing w:before="0" w:line="60" w:lineRule="exact"/>
              <w:rPr>
                <w:sz w:val="22"/>
                <w:szCs w:val="22"/>
              </w:rPr>
            </w:pPr>
          </w:p>
        </w:tc>
        <w:tc>
          <w:tcPr>
            <w:tcW w:w="360" w:type="dxa"/>
            <w:shd w:val="clear" w:color="auto" w:fill="auto"/>
          </w:tcPr>
          <w:p w:rsidRPr="00FE2BAF" w:rsidR="00C85317" w:rsidP="0009089E" w:rsidRDefault="00C85317" w14:paraId="3C684242" w14:textId="77777777">
            <w:pPr>
              <w:pStyle w:val="Normalsansretrait"/>
              <w:spacing w:before="0" w:line="60" w:lineRule="exact"/>
              <w:rPr>
                <w:sz w:val="22"/>
                <w:szCs w:val="22"/>
              </w:rPr>
            </w:pPr>
          </w:p>
        </w:tc>
        <w:tc>
          <w:tcPr>
            <w:tcW w:w="2400" w:type="dxa"/>
            <w:shd w:val="clear" w:color="auto" w:fill="auto"/>
          </w:tcPr>
          <w:p w:rsidRPr="00A06C6B" w:rsidR="00C85317" w:rsidP="0009089E" w:rsidRDefault="00C85317" w14:paraId="06C2AA7B" w14:textId="77777777">
            <w:pPr>
              <w:pStyle w:val="Normalsansretrait"/>
              <w:spacing w:before="0" w:line="60" w:lineRule="exact"/>
              <w:ind w:left="60"/>
              <w:rPr>
                <w:rFonts w:ascii="Century Gothic" w:hAnsi="Century Gothic"/>
                <w:color w:val="960000"/>
                <w:sz w:val="22"/>
                <w:szCs w:val="22"/>
              </w:rPr>
            </w:pPr>
          </w:p>
        </w:tc>
        <w:tc>
          <w:tcPr>
            <w:tcW w:w="6600" w:type="dxa"/>
            <w:shd w:val="clear" w:color="auto" w:fill="auto"/>
            <w:vAlign w:val="bottom"/>
          </w:tcPr>
          <w:p w:rsidRPr="00FE2BAF" w:rsidR="00C85317" w:rsidP="0009089E" w:rsidRDefault="00C85317" w14:paraId="7512F59D" w14:textId="64BEF82B">
            <w:pPr>
              <w:pStyle w:val="ChampdePremirepage"/>
              <w:rPr>
                <w:sz w:val="20"/>
                <w:szCs w:val="20"/>
              </w:rPr>
            </w:pPr>
          </w:p>
        </w:tc>
      </w:tr>
      <w:tr w:rsidRPr="00FE2BAF" w:rsidR="00C85317" w:rsidTr="0009089E" w14:paraId="0EB10922" w14:textId="77777777">
        <w:tc>
          <w:tcPr>
            <w:tcW w:w="708" w:type="dxa"/>
            <w:shd w:val="clear" w:color="auto" w:fill="F3F3F3"/>
          </w:tcPr>
          <w:p w:rsidRPr="00FE2BAF" w:rsidR="00C85317" w:rsidP="0009089E" w:rsidRDefault="00C85317" w14:paraId="19C956AB" w14:textId="77777777">
            <w:pPr>
              <w:pStyle w:val="Normalsansretrait"/>
              <w:spacing w:before="0" w:line="240" w:lineRule="auto"/>
              <w:rPr>
                <w:sz w:val="22"/>
                <w:szCs w:val="22"/>
              </w:rPr>
            </w:pPr>
          </w:p>
        </w:tc>
        <w:tc>
          <w:tcPr>
            <w:tcW w:w="360" w:type="dxa"/>
            <w:shd w:val="clear" w:color="auto" w:fill="auto"/>
          </w:tcPr>
          <w:p w:rsidRPr="00FE2BAF" w:rsidR="00C85317" w:rsidP="0009089E" w:rsidRDefault="00C85317" w14:paraId="5C0E9797" w14:textId="77777777">
            <w:pPr>
              <w:pStyle w:val="Normalsansretrait"/>
              <w:spacing w:before="0" w:line="240" w:lineRule="auto"/>
              <w:rPr>
                <w:sz w:val="22"/>
                <w:szCs w:val="22"/>
              </w:rPr>
            </w:pPr>
          </w:p>
        </w:tc>
        <w:tc>
          <w:tcPr>
            <w:tcW w:w="2400" w:type="dxa"/>
            <w:shd w:val="clear" w:color="auto" w:fill="auto"/>
          </w:tcPr>
          <w:p w:rsidRPr="00A06C6B" w:rsidR="00C85317" w:rsidP="0009089E" w:rsidRDefault="007E0F8F" w14:paraId="36DA61E9" w14:textId="77777777">
            <w:pPr>
              <w:pStyle w:val="TitredesChampsdePremirepage"/>
              <w:rPr>
                <w:color w:val="960000"/>
                <w:sz w:val="22"/>
                <w:szCs w:val="22"/>
              </w:rPr>
            </w:pPr>
            <w:r w:rsidRPr="00A06C6B">
              <w:rPr>
                <w:color w:val="960000"/>
                <w:sz w:val="22"/>
                <w:szCs w:val="22"/>
              </w:rPr>
              <w:fldChar w:fldCharType="begin"/>
            </w:r>
            <w:r w:rsidRPr="00A06C6B">
              <w:rPr>
                <w:color w:val="960000"/>
                <w:sz w:val="22"/>
                <w:szCs w:val="22"/>
              </w:rPr>
              <w:instrText xml:space="preserve"> DOCPROPERTY  DOCSLABEL_cc  \* MERGEFORMAT </w:instrText>
            </w:r>
            <w:r w:rsidRPr="00A06C6B">
              <w:rPr>
                <w:color w:val="960000"/>
                <w:sz w:val="22"/>
                <w:szCs w:val="22"/>
              </w:rPr>
              <w:fldChar w:fldCharType="separate"/>
            </w:r>
            <w:r w:rsidRPr="00A06C6B" w:rsidR="00B92ECA">
              <w:rPr>
                <w:color w:val="960000"/>
                <w:sz w:val="22"/>
                <w:szCs w:val="22"/>
              </w:rPr>
              <w:t>Copie(s) :</w:t>
            </w:r>
            <w:r w:rsidRPr="00A06C6B">
              <w:rPr>
                <w:color w:val="960000"/>
                <w:sz w:val="22"/>
                <w:szCs w:val="22"/>
              </w:rPr>
              <w:fldChar w:fldCharType="end"/>
            </w:r>
          </w:p>
        </w:tc>
        <w:tc>
          <w:tcPr>
            <w:tcW w:w="6600" w:type="dxa"/>
            <w:shd w:val="clear" w:color="auto" w:fill="auto"/>
          </w:tcPr>
          <w:p w:rsidRPr="00FE2BAF" w:rsidR="00C85317" w:rsidP="0009089E" w:rsidRDefault="00C85317" w14:paraId="72EAEA41" w14:textId="0359557B">
            <w:pPr>
              <w:pStyle w:val="ChampdePremirepage"/>
              <w:rPr>
                <w:sz w:val="20"/>
                <w:szCs w:val="20"/>
              </w:rPr>
            </w:pPr>
          </w:p>
          <w:p w:rsidRPr="00FE2BAF" w:rsidR="00C85317" w:rsidP="0009089E" w:rsidRDefault="00C85317" w14:paraId="3929ABCF" w14:textId="77777777">
            <w:pPr>
              <w:pStyle w:val="ChampdePremirepage"/>
              <w:rPr>
                <w:sz w:val="20"/>
                <w:szCs w:val="20"/>
              </w:rPr>
            </w:pPr>
          </w:p>
        </w:tc>
      </w:tr>
      <w:tr w:rsidRPr="00FE2BAF" w:rsidR="00C85317" w:rsidTr="0009089E" w14:paraId="01B12A6B" w14:textId="77777777">
        <w:trPr>
          <w:trHeight w:val="319"/>
        </w:trPr>
        <w:tc>
          <w:tcPr>
            <w:tcW w:w="708" w:type="dxa"/>
            <w:shd w:val="clear" w:color="auto" w:fill="F3F3F3"/>
          </w:tcPr>
          <w:p w:rsidRPr="00FE2BAF" w:rsidR="00C85317" w:rsidP="0009089E" w:rsidRDefault="00C85317" w14:paraId="38B8042A" w14:textId="77777777">
            <w:pPr>
              <w:pStyle w:val="Normalsansretrait"/>
              <w:spacing w:before="0" w:line="60" w:lineRule="exact"/>
              <w:rPr>
                <w:sz w:val="22"/>
                <w:szCs w:val="22"/>
              </w:rPr>
            </w:pPr>
          </w:p>
        </w:tc>
        <w:tc>
          <w:tcPr>
            <w:tcW w:w="360" w:type="dxa"/>
            <w:shd w:val="clear" w:color="auto" w:fill="auto"/>
          </w:tcPr>
          <w:p w:rsidRPr="00FE2BAF" w:rsidR="00C85317" w:rsidP="0009089E" w:rsidRDefault="00C85317" w14:paraId="06849C8C" w14:textId="77777777">
            <w:pPr>
              <w:pStyle w:val="Normalsansretrait"/>
              <w:spacing w:before="0" w:line="60" w:lineRule="exact"/>
              <w:rPr>
                <w:sz w:val="22"/>
                <w:szCs w:val="22"/>
              </w:rPr>
            </w:pPr>
          </w:p>
        </w:tc>
        <w:tc>
          <w:tcPr>
            <w:tcW w:w="2400" w:type="dxa"/>
            <w:shd w:val="clear" w:color="auto" w:fill="auto"/>
          </w:tcPr>
          <w:p w:rsidRPr="00A06C6B" w:rsidR="00C85317" w:rsidP="0009089E" w:rsidRDefault="00C85317" w14:paraId="28765FCF" w14:textId="77777777">
            <w:pPr>
              <w:pStyle w:val="Normalsansretrait"/>
              <w:spacing w:before="0" w:line="60" w:lineRule="exact"/>
              <w:ind w:left="60"/>
              <w:rPr>
                <w:rFonts w:ascii="Century Gothic" w:hAnsi="Century Gothic"/>
                <w:color w:val="960000"/>
                <w:sz w:val="22"/>
                <w:szCs w:val="22"/>
              </w:rPr>
            </w:pPr>
          </w:p>
        </w:tc>
        <w:tc>
          <w:tcPr>
            <w:tcW w:w="6600" w:type="dxa"/>
            <w:shd w:val="clear" w:color="auto" w:fill="auto"/>
            <w:vAlign w:val="bottom"/>
          </w:tcPr>
          <w:p w:rsidRPr="00FE2BAF" w:rsidR="00C85317" w:rsidP="0009089E" w:rsidRDefault="00C85317" w14:paraId="60463D79" w14:textId="48DD0C62">
            <w:pPr>
              <w:pStyle w:val="ChampdePremirepage"/>
              <w:rPr>
                <w:sz w:val="20"/>
                <w:szCs w:val="20"/>
              </w:rPr>
            </w:pPr>
          </w:p>
        </w:tc>
      </w:tr>
      <w:tr w:rsidRPr="00FE2BAF" w:rsidR="00C85317" w:rsidTr="0009089E" w14:paraId="3AA6FB07" w14:textId="77777777">
        <w:tc>
          <w:tcPr>
            <w:tcW w:w="708" w:type="dxa"/>
            <w:shd w:val="clear" w:color="auto" w:fill="F3F3F3"/>
          </w:tcPr>
          <w:p w:rsidRPr="00FE2BAF" w:rsidR="00C85317" w:rsidP="0009089E" w:rsidRDefault="00C85317" w14:paraId="04B50E16" w14:textId="77777777">
            <w:pPr>
              <w:pStyle w:val="Normalsansretrait"/>
              <w:spacing w:before="0" w:line="240" w:lineRule="auto"/>
              <w:rPr>
                <w:sz w:val="22"/>
                <w:szCs w:val="22"/>
              </w:rPr>
            </w:pPr>
          </w:p>
        </w:tc>
        <w:tc>
          <w:tcPr>
            <w:tcW w:w="360" w:type="dxa"/>
            <w:shd w:val="clear" w:color="auto" w:fill="auto"/>
          </w:tcPr>
          <w:p w:rsidRPr="00FE2BAF" w:rsidR="00C85317" w:rsidP="0009089E" w:rsidRDefault="00C85317" w14:paraId="30EA12D9" w14:textId="77777777">
            <w:pPr>
              <w:pStyle w:val="Normalsansretrait"/>
              <w:spacing w:before="0" w:line="240" w:lineRule="auto"/>
              <w:rPr>
                <w:sz w:val="22"/>
                <w:szCs w:val="22"/>
              </w:rPr>
            </w:pPr>
          </w:p>
        </w:tc>
        <w:tc>
          <w:tcPr>
            <w:tcW w:w="2400" w:type="dxa"/>
            <w:shd w:val="clear" w:color="auto" w:fill="auto"/>
          </w:tcPr>
          <w:p w:rsidRPr="00A06C6B" w:rsidR="00C85317" w:rsidP="0009089E" w:rsidRDefault="007E0F8F" w14:paraId="1EE1E9CA" w14:textId="489C69EB">
            <w:pPr>
              <w:pStyle w:val="TitredesChampsdePremirepage"/>
              <w:rPr>
                <w:color w:val="960000"/>
                <w:sz w:val="22"/>
                <w:szCs w:val="22"/>
              </w:rPr>
            </w:pPr>
            <w:r w:rsidRPr="00A06C6B">
              <w:rPr>
                <w:color w:val="960000"/>
                <w:sz w:val="22"/>
                <w:szCs w:val="22"/>
              </w:rPr>
              <w:fldChar w:fldCharType="begin"/>
            </w:r>
            <w:r w:rsidRPr="00A06C6B">
              <w:rPr>
                <w:color w:val="960000"/>
                <w:sz w:val="22"/>
                <w:szCs w:val="22"/>
              </w:rPr>
              <w:instrText xml:space="preserve"> DOCPROPERTY  DOCSLABEL_meetingdate  \* MERGEFORMAT </w:instrText>
            </w:r>
            <w:r w:rsidRPr="00A06C6B">
              <w:rPr>
                <w:color w:val="960000"/>
                <w:sz w:val="22"/>
                <w:szCs w:val="22"/>
              </w:rPr>
              <w:fldChar w:fldCharType="separate"/>
            </w:r>
            <w:r w:rsidRPr="00A06C6B" w:rsidR="00B92ECA">
              <w:rPr>
                <w:color w:val="960000"/>
                <w:sz w:val="22"/>
                <w:szCs w:val="22"/>
              </w:rPr>
              <w:t xml:space="preserve">Réunion le </w:t>
            </w:r>
            <w:r w:rsidRPr="00A06C6B">
              <w:rPr>
                <w:color w:val="960000"/>
                <w:sz w:val="22"/>
                <w:szCs w:val="22"/>
              </w:rPr>
              <w:fldChar w:fldCharType="end"/>
            </w:r>
            <w:r w:rsidR="00E25867">
              <w:rPr>
                <w:color w:val="960000"/>
                <w:sz w:val="22"/>
                <w:szCs w:val="22"/>
              </w:rPr>
              <w:t>:</w:t>
            </w:r>
          </w:p>
        </w:tc>
        <w:tc>
          <w:tcPr>
            <w:tcW w:w="6600" w:type="dxa"/>
            <w:shd w:val="clear" w:color="auto" w:fill="auto"/>
          </w:tcPr>
          <w:p w:rsidR="00C85317" w:rsidP="00D74B6E" w:rsidRDefault="00943640" w14:paraId="32DC2A5C" w14:textId="0CFE00B7">
            <w:pPr>
              <w:pStyle w:val="ChampdePremirepag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Vendredi 27 septembre 2024</w:t>
            </w:r>
          </w:p>
          <w:p w:rsidRPr="00FE2BAF" w:rsidR="00E25867" w:rsidP="00D74B6E" w:rsidRDefault="00E25867" w14:paraId="5BD2A23E" w14:textId="338E117C">
            <w:pPr>
              <w:pStyle w:val="ChampdePremirepage"/>
              <w:rPr>
                <w:sz w:val="20"/>
                <w:szCs w:val="20"/>
              </w:rPr>
            </w:pPr>
          </w:p>
        </w:tc>
      </w:tr>
      <w:tr w:rsidRPr="00FE2BAF" w:rsidR="00E25867" w:rsidTr="0009089E" w14:paraId="75C850FB" w14:textId="77777777">
        <w:tc>
          <w:tcPr>
            <w:tcW w:w="708" w:type="dxa"/>
            <w:shd w:val="clear" w:color="auto" w:fill="F3F3F3"/>
          </w:tcPr>
          <w:p w:rsidRPr="00FE2BAF" w:rsidR="00E25867" w:rsidP="0009089E" w:rsidRDefault="00E25867" w14:paraId="16A4352D" w14:textId="77777777">
            <w:pPr>
              <w:pStyle w:val="Normalsansretrait"/>
              <w:spacing w:before="0" w:line="240" w:lineRule="auto"/>
              <w:rPr>
                <w:sz w:val="22"/>
                <w:szCs w:val="22"/>
              </w:rPr>
            </w:pPr>
          </w:p>
        </w:tc>
        <w:tc>
          <w:tcPr>
            <w:tcW w:w="360" w:type="dxa"/>
            <w:shd w:val="clear" w:color="auto" w:fill="auto"/>
          </w:tcPr>
          <w:p w:rsidRPr="00FE2BAF" w:rsidR="00E25867" w:rsidP="0009089E" w:rsidRDefault="00E25867" w14:paraId="3498CA34" w14:textId="77777777">
            <w:pPr>
              <w:pStyle w:val="Normalsansretrait"/>
              <w:spacing w:before="0" w:line="240" w:lineRule="auto"/>
              <w:rPr>
                <w:sz w:val="22"/>
                <w:szCs w:val="22"/>
              </w:rPr>
            </w:pPr>
          </w:p>
        </w:tc>
        <w:tc>
          <w:tcPr>
            <w:tcW w:w="2400" w:type="dxa"/>
            <w:shd w:val="clear" w:color="auto" w:fill="auto"/>
          </w:tcPr>
          <w:p w:rsidR="00E25867" w:rsidP="0009089E" w:rsidRDefault="00E25867" w14:paraId="0D18013B" w14:textId="77777777">
            <w:pPr>
              <w:pStyle w:val="TitredesChampsdePremirepage"/>
              <w:rPr>
                <w:color w:val="960000"/>
                <w:sz w:val="22"/>
                <w:szCs w:val="22"/>
              </w:rPr>
            </w:pPr>
          </w:p>
          <w:p w:rsidRPr="00A06C6B" w:rsidR="00E25867" w:rsidP="0009089E" w:rsidRDefault="00E25867" w14:paraId="6491F1F9" w14:textId="2035BCE5">
            <w:pPr>
              <w:pStyle w:val="TitredesChampsdePremirepage"/>
              <w:rPr>
                <w:color w:val="960000"/>
                <w:sz w:val="22"/>
                <w:szCs w:val="22"/>
              </w:rPr>
            </w:pPr>
            <w:r>
              <w:rPr>
                <w:color w:val="960000"/>
                <w:sz w:val="22"/>
                <w:szCs w:val="22"/>
              </w:rPr>
              <w:t>Lieu :</w:t>
            </w:r>
          </w:p>
        </w:tc>
        <w:tc>
          <w:tcPr>
            <w:tcW w:w="6600" w:type="dxa"/>
            <w:shd w:val="clear" w:color="auto" w:fill="auto"/>
          </w:tcPr>
          <w:p w:rsidR="00E25867" w:rsidP="00D74B6E" w:rsidRDefault="00E25867" w14:paraId="71648749" w14:textId="77777777">
            <w:pPr>
              <w:pStyle w:val="ChampdePremirepage"/>
              <w:rPr>
                <w:sz w:val="20"/>
                <w:szCs w:val="20"/>
              </w:rPr>
            </w:pPr>
          </w:p>
          <w:p w:rsidR="00E25867" w:rsidP="00D74B6E" w:rsidRDefault="00943640" w14:paraId="4DFCC96E" w14:textId="6CFFDCC6">
            <w:pPr>
              <w:pStyle w:val="ChampdePremirepage"/>
              <w:rPr>
                <w:sz w:val="20"/>
                <w:szCs w:val="20"/>
              </w:rPr>
            </w:pPr>
            <w:r>
              <w:rPr>
                <w:sz w:val="20"/>
              </w:rPr>
              <w:t>En ligne</w:t>
            </w:r>
          </w:p>
        </w:tc>
      </w:tr>
      <w:tr w:rsidRPr="00FE2BAF" w:rsidR="00C85317" w:rsidTr="0009089E" w14:paraId="3A818773" w14:textId="77777777">
        <w:trPr>
          <w:trHeight w:val="335"/>
        </w:trPr>
        <w:tc>
          <w:tcPr>
            <w:tcW w:w="708" w:type="dxa"/>
            <w:shd w:val="clear" w:color="auto" w:fill="F3F3F3"/>
          </w:tcPr>
          <w:p w:rsidRPr="00FE2BAF" w:rsidR="00C85317" w:rsidP="0009089E" w:rsidRDefault="00C85317" w14:paraId="32F91D40" w14:textId="77777777">
            <w:pPr>
              <w:pStyle w:val="Normalsansretrait"/>
              <w:spacing w:before="0" w:line="60" w:lineRule="exact"/>
              <w:rPr>
                <w:sz w:val="22"/>
                <w:szCs w:val="22"/>
              </w:rPr>
            </w:pPr>
          </w:p>
        </w:tc>
        <w:tc>
          <w:tcPr>
            <w:tcW w:w="360" w:type="dxa"/>
            <w:shd w:val="clear" w:color="auto" w:fill="auto"/>
          </w:tcPr>
          <w:p w:rsidRPr="00FE2BAF" w:rsidR="00C85317" w:rsidP="0009089E" w:rsidRDefault="00C85317" w14:paraId="19E3F4B2" w14:textId="77777777">
            <w:pPr>
              <w:pStyle w:val="Normalsansretrait"/>
              <w:spacing w:before="0" w:line="60" w:lineRule="exact"/>
              <w:rPr>
                <w:sz w:val="22"/>
                <w:szCs w:val="22"/>
              </w:rPr>
            </w:pPr>
          </w:p>
        </w:tc>
        <w:tc>
          <w:tcPr>
            <w:tcW w:w="2400" w:type="dxa"/>
            <w:shd w:val="clear" w:color="auto" w:fill="auto"/>
          </w:tcPr>
          <w:p w:rsidRPr="00A06C6B" w:rsidR="00C85317" w:rsidP="0009089E" w:rsidRDefault="00C85317" w14:paraId="592F1F56" w14:textId="77777777">
            <w:pPr>
              <w:pStyle w:val="Normalsansretrait"/>
              <w:spacing w:before="0" w:line="60" w:lineRule="exact"/>
              <w:ind w:left="60"/>
              <w:rPr>
                <w:rFonts w:ascii="Century Gothic" w:hAnsi="Century Gothic"/>
                <w:color w:val="960000"/>
                <w:sz w:val="22"/>
                <w:szCs w:val="22"/>
              </w:rPr>
            </w:pPr>
          </w:p>
        </w:tc>
        <w:tc>
          <w:tcPr>
            <w:tcW w:w="6600" w:type="dxa"/>
            <w:shd w:val="clear" w:color="auto" w:fill="auto"/>
            <w:vAlign w:val="bottom"/>
          </w:tcPr>
          <w:p w:rsidRPr="00FE2BAF" w:rsidR="00C85317" w:rsidP="0009089E" w:rsidRDefault="00C85317" w14:paraId="7FD21BCD" w14:textId="77777777">
            <w:pPr>
              <w:pStyle w:val="ChampdePremirepage"/>
              <w:rPr>
                <w:sz w:val="20"/>
                <w:szCs w:val="20"/>
              </w:rPr>
            </w:pPr>
          </w:p>
        </w:tc>
      </w:tr>
      <w:tr w:rsidRPr="00FE2BAF" w:rsidR="00C85317" w:rsidTr="0009089E" w14:paraId="724CD371" w14:textId="77777777">
        <w:tc>
          <w:tcPr>
            <w:tcW w:w="708" w:type="dxa"/>
            <w:shd w:val="clear" w:color="auto" w:fill="F3F3F3"/>
          </w:tcPr>
          <w:p w:rsidRPr="00FE2BAF" w:rsidR="00C85317" w:rsidP="0009089E" w:rsidRDefault="00C85317" w14:paraId="163629E9" w14:textId="77777777">
            <w:pPr>
              <w:pStyle w:val="Normalsansretrait"/>
              <w:spacing w:before="0" w:line="240" w:lineRule="auto"/>
              <w:rPr>
                <w:sz w:val="22"/>
                <w:szCs w:val="22"/>
              </w:rPr>
            </w:pPr>
          </w:p>
        </w:tc>
        <w:tc>
          <w:tcPr>
            <w:tcW w:w="360" w:type="dxa"/>
            <w:shd w:val="clear" w:color="auto" w:fill="auto"/>
          </w:tcPr>
          <w:p w:rsidRPr="00FE2BAF" w:rsidR="00C85317" w:rsidP="0009089E" w:rsidRDefault="00C85317" w14:paraId="36F28F09" w14:textId="77777777">
            <w:pPr>
              <w:pStyle w:val="Normalsansretrait"/>
              <w:spacing w:before="0" w:line="240" w:lineRule="auto"/>
              <w:rPr>
                <w:sz w:val="22"/>
                <w:szCs w:val="22"/>
              </w:rPr>
            </w:pPr>
          </w:p>
        </w:tc>
        <w:tc>
          <w:tcPr>
            <w:tcW w:w="2400" w:type="dxa"/>
            <w:shd w:val="clear" w:color="auto" w:fill="auto"/>
          </w:tcPr>
          <w:p w:rsidRPr="00A06C6B" w:rsidR="00C85317" w:rsidP="0009089E" w:rsidRDefault="007E0F8F" w14:paraId="12661960" w14:textId="77777777">
            <w:pPr>
              <w:pStyle w:val="TitredesChampsdePremirepage"/>
              <w:rPr>
                <w:color w:val="960000"/>
                <w:sz w:val="22"/>
                <w:szCs w:val="22"/>
              </w:rPr>
            </w:pPr>
            <w:r w:rsidRPr="00A06C6B">
              <w:rPr>
                <w:color w:val="960000"/>
                <w:sz w:val="22"/>
                <w:szCs w:val="22"/>
              </w:rPr>
              <w:fldChar w:fldCharType="begin"/>
            </w:r>
            <w:r w:rsidRPr="00A06C6B">
              <w:rPr>
                <w:color w:val="960000"/>
                <w:sz w:val="22"/>
                <w:szCs w:val="22"/>
              </w:rPr>
              <w:instrText xml:space="preserve"> DOCPROPERTY  DOCSLABEL_subject  \* MERGEFORMAT </w:instrText>
            </w:r>
            <w:r w:rsidRPr="00A06C6B">
              <w:rPr>
                <w:color w:val="960000"/>
                <w:sz w:val="22"/>
                <w:szCs w:val="22"/>
              </w:rPr>
              <w:fldChar w:fldCharType="separate"/>
            </w:r>
            <w:r w:rsidRPr="00A06C6B" w:rsidR="00B92ECA">
              <w:rPr>
                <w:color w:val="960000"/>
                <w:sz w:val="22"/>
                <w:szCs w:val="22"/>
              </w:rPr>
              <w:t>Objet :</w:t>
            </w:r>
            <w:r w:rsidRPr="00A06C6B">
              <w:rPr>
                <w:color w:val="960000"/>
                <w:sz w:val="22"/>
                <w:szCs w:val="22"/>
              </w:rPr>
              <w:fldChar w:fldCharType="end"/>
            </w:r>
          </w:p>
        </w:tc>
        <w:tc>
          <w:tcPr>
            <w:tcW w:w="6600" w:type="dxa"/>
            <w:shd w:val="clear" w:color="auto" w:fill="auto"/>
          </w:tcPr>
          <w:p w:rsidRPr="00FE2BAF" w:rsidR="00C85317" w:rsidP="002A018D" w:rsidRDefault="00943640" w14:paraId="71E827D4" w14:textId="524F20D5">
            <w:pPr>
              <w:pStyle w:val="ChampObjetdePremirepag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Etat d’avancement du projet de mise en place d’une application de suivi de colis pour INDITEKK</w:t>
            </w:r>
          </w:p>
        </w:tc>
      </w:tr>
      <w:tr w:rsidRPr="00FE2BAF" w:rsidR="00C85317" w:rsidTr="0009089E" w14:paraId="1D984459" w14:textId="77777777">
        <w:tc>
          <w:tcPr>
            <w:tcW w:w="708" w:type="dxa"/>
            <w:shd w:val="clear" w:color="auto" w:fill="F3F3F3"/>
          </w:tcPr>
          <w:p w:rsidRPr="00FE2BAF" w:rsidR="00C85317" w:rsidP="0009089E" w:rsidRDefault="00C85317" w14:paraId="085897C1" w14:textId="77777777">
            <w:pPr>
              <w:pStyle w:val="Normalsansretrait"/>
              <w:spacing w:before="0" w:line="240" w:lineRule="auto"/>
              <w:rPr>
                <w:sz w:val="20"/>
                <w:szCs w:val="22"/>
              </w:rPr>
            </w:pPr>
          </w:p>
        </w:tc>
        <w:tc>
          <w:tcPr>
            <w:tcW w:w="360" w:type="dxa"/>
            <w:shd w:val="clear" w:color="auto" w:fill="auto"/>
          </w:tcPr>
          <w:p w:rsidRPr="00FE2BAF" w:rsidR="00C85317" w:rsidP="0009089E" w:rsidRDefault="00C85317" w14:paraId="49C28AC6" w14:textId="77777777">
            <w:pPr>
              <w:pStyle w:val="Normalsansretrait"/>
              <w:spacing w:before="0" w:line="240" w:lineRule="auto"/>
              <w:rPr>
                <w:sz w:val="20"/>
                <w:szCs w:val="22"/>
              </w:rPr>
            </w:pPr>
          </w:p>
        </w:tc>
        <w:tc>
          <w:tcPr>
            <w:tcW w:w="2400" w:type="dxa"/>
            <w:shd w:val="clear" w:color="auto" w:fill="auto"/>
          </w:tcPr>
          <w:p w:rsidRPr="00FE2BAF" w:rsidR="00C85317" w:rsidP="0009089E" w:rsidRDefault="00C85317" w14:paraId="4752A898" w14:textId="77777777">
            <w:pPr>
              <w:pStyle w:val="Normalsansretrait"/>
              <w:spacing w:before="0" w:line="240" w:lineRule="auto"/>
              <w:rPr>
                <w:sz w:val="20"/>
                <w:szCs w:val="22"/>
              </w:rPr>
            </w:pPr>
          </w:p>
        </w:tc>
        <w:tc>
          <w:tcPr>
            <w:tcW w:w="6600" w:type="dxa"/>
            <w:shd w:val="clear" w:color="auto" w:fill="auto"/>
          </w:tcPr>
          <w:p w:rsidRPr="00FE2BAF" w:rsidR="00C85317" w:rsidP="0009089E" w:rsidRDefault="00C85317" w14:paraId="491AA0D1" w14:textId="77777777">
            <w:pPr>
              <w:pStyle w:val="Normalsansretrait"/>
              <w:keepNext/>
              <w:keepLines/>
              <w:spacing w:before="0" w:line="240" w:lineRule="auto"/>
              <w:ind w:left="132"/>
              <w:rPr>
                <w:rFonts w:ascii="Century Gothic" w:hAnsi="Century Gothic"/>
                <w:sz w:val="20"/>
              </w:rPr>
            </w:pPr>
          </w:p>
        </w:tc>
      </w:tr>
      <w:bookmarkEnd w:id="0"/>
    </w:tbl>
    <w:p w:rsidRPr="00FE2BAF" w:rsidR="00C85317" w:rsidP="00C85317" w:rsidRDefault="00C85317" w14:paraId="7582DCAD" w14:textId="35D0FB9C">
      <w:pPr>
        <w:ind w:left="0"/>
        <w:rPr>
          <w:sz w:val="20"/>
          <w:szCs w:val="22"/>
        </w:rPr>
      </w:pPr>
    </w:p>
    <w:p w:rsidRPr="00FE2BAF" w:rsidR="00C85317" w:rsidRDefault="00C85317" w14:paraId="3858CA97" w14:textId="5F8CB5F4">
      <w:pPr>
        <w:spacing w:before="0" w:line="240" w:lineRule="auto"/>
        <w:ind w:left="0"/>
        <w:jc w:val="left"/>
        <w:rPr>
          <w:sz w:val="20"/>
          <w:szCs w:val="22"/>
        </w:rPr>
      </w:pPr>
      <w:r w:rsidRPr="00FE2BAF">
        <w:rPr>
          <w:sz w:val="20"/>
          <w:szCs w:val="22"/>
        </w:rPr>
        <w:br w:type="page"/>
      </w:r>
    </w:p>
    <w:p w:rsidRPr="00FE2BAF" w:rsidR="00C85317" w:rsidP="000B0AF2" w:rsidRDefault="00D96DAD" w14:paraId="4160D281" w14:textId="086C88E8">
      <w:pPr>
        <w:pStyle w:val="TitredeDossier"/>
        <w:tabs>
          <w:tab w:val="right" w:pos="9979"/>
        </w:tabs>
        <w:jc w:val="both"/>
        <w:rPr>
          <w:sz w:val="44"/>
          <w:szCs w:val="44"/>
        </w:rPr>
      </w:pPr>
      <w:r w:rsidRPr="00D72E10">
        <w:rPr>
          <w:color w:val="auto"/>
          <w:sz w:val="44"/>
          <w:szCs w:val="44"/>
        </w:rPr>
        <w:lastRenderedPageBreak/>
        <w:fldChar w:fldCharType="begin"/>
      </w:r>
      <w:r w:rsidRPr="00D72E10" w:rsidR="00533435">
        <w:rPr>
          <w:color w:val="auto"/>
          <w:sz w:val="44"/>
          <w:szCs w:val="44"/>
        </w:rPr>
        <w:instrText xml:space="preserve"> DOCPROPERTY  DOCSLABEL_summary  </w:instrText>
      </w:r>
      <w:r w:rsidRPr="00D72E10">
        <w:rPr>
          <w:color w:val="auto"/>
          <w:sz w:val="44"/>
          <w:szCs w:val="44"/>
        </w:rPr>
        <w:fldChar w:fldCharType="separate"/>
      </w:r>
      <w:r w:rsidRPr="00D72E10" w:rsidR="00B92ECA">
        <w:rPr>
          <w:color w:val="auto"/>
          <w:sz w:val="44"/>
          <w:szCs w:val="44"/>
        </w:rPr>
        <w:t>Sommaire</w:t>
      </w:r>
      <w:r w:rsidRPr="00D72E10">
        <w:rPr>
          <w:color w:val="auto"/>
          <w:sz w:val="44"/>
          <w:szCs w:val="44"/>
        </w:rPr>
        <w:fldChar w:fldCharType="end"/>
      </w:r>
      <w:r w:rsidRPr="01A9AF19" w:rsidR="2582D2DB">
        <w:rPr>
          <w:sz w:val="44"/>
          <w:szCs w:val="44"/>
        </w:rPr>
        <w:t xml:space="preserve">  </w:t>
      </w:r>
      <w:r w:rsidR="000B0AF2">
        <w:rPr>
          <w:sz w:val="44"/>
          <w:szCs w:val="44"/>
        </w:rPr>
        <w:tab/>
      </w:r>
    </w:p>
    <w:p w:rsidR="00581C36" w:rsidRDefault="00D96DAD" w14:paraId="58283D6C" w14:textId="0C9629AF">
      <w:pPr>
        <w:pStyle w:val="TM1"/>
        <w:rPr>
          <w:rFonts w:asciiTheme="minorHAnsi" w:hAnsiTheme="minorHAnsi" w:eastAsiaTheme="minorEastAsia" w:cstheme="minorBidi"/>
          <w:bCs w:val="0"/>
          <w:noProof/>
          <w:kern w:val="2"/>
          <w:sz w:val="22"/>
          <w:szCs w:val="22"/>
          <w14:ligatures w14:val="standardContextual"/>
        </w:rPr>
      </w:pPr>
      <w:r w:rsidRPr="00FE2BAF">
        <w:rPr>
          <w:sz w:val="32"/>
          <w:szCs w:val="36"/>
        </w:rPr>
        <w:fldChar w:fldCharType="begin"/>
      </w:r>
      <w:r w:rsidRPr="00FE2BAF" w:rsidR="00C85317">
        <w:rPr>
          <w:sz w:val="32"/>
          <w:szCs w:val="36"/>
        </w:rPr>
        <w:instrText xml:space="preserve"> TOC \o "1-3" </w:instrText>
      </w:r>
      <w:r w:rsidRPr="00FE2BAF">
        <w:rPr>
          <w:sz w:val="32"/>
          <w:szCs w:val="36"/>
        </w:rPr>
        <w:fldChar w:fldCharType="separate"/>
      </w:r>
      <w:r w:rsidR="00581C36">
        <w:rPr>
          <w:noProof/>
        </w:rPr>
        <w:t>Liste des participants</w:t>
      </w:r>
      <w:r w:rsidR="00581C36">
        <w:rPr>
          <w:noProof/>
        </w:rPr>
        <w:tab/>
      </w:r>
      <w:r w:rsidR="00581C36">
        <w:rPr>
          <w:noProof/>
        </w:rPr>
        <w:fldChar w:fldCharType="begin"/>
      </w:r>
      <w:r w:rsidR="00581C36">
        <w:rPr>
          <w:noProof/>
        </w:rPr>
        <w:instrText xml:space="preserve"> PAGEREF _Toc145592286 \h </w:instrText>
      </w:r>
      <w:r w:rsidR="00581C36">
        <w:rPr>
          <w:noProof/>
        </w:rPr>
      </w:r>
      <w:r w:rsidR="00581C36">
        <w:rPr>
          <w:noProof/>
        </w:rPr>
        <w:fldChar w:fldCharType="separate"/>
      </w:r>
      <w:r w:rsidR="00585C16">
        <w:rPr>
          <w:noProof/>
        </w:rPr>
        <w:t>3</w:t>
      </w:r>
      <w:r w:rsidR="00581C36">
        <w:rPr>
          <w:noProof/>
        </w:rPr>
        <w:fldChar w:fldCharType="end"/>
      </w:r>
    </w:p>
    <w:p w:rsidR="00581C36" w:rsidRDefault="00581C36" w14:paraId="1AC94F13" w14:textId="1726F065">
      <w:pPr>
        <w:pStyle w:val="TM1"/>
        <w:rPr>
          <w:rFonts w:asciiTheme="minorHAnsi" w:hAnsiTheme="minorHAnsi" w:eastAsiaTheme="minorEastAsia" w:cstheme="minorBidi"/>
          <w:bCs w:val="0"/>
          <w:noProof/>
          <w:kern w:val="2"/>
          <w:sz w:val="22"/>
          <w:szCs w:val="22"/>
          <w14:ligatures w14:val="standardContextual"/>
        </w:rPr>
      </w:pPr>
      <w:r w:rsidRPr="004D0128">
        <w:rPr>
          <w:noProof/>
          <w:color w:val="C00000"/>
        </w:rPr>
        <w:t>1.</w:t>
      </w:r>
      <w:r>
        <w:rPr>
          <w:rFonts w:asciiTheme="minorHAnsi" w:hAnsiTheme="minorHAnsi" w:eastAsiaTheme="minorEastAsia" w:cstheme="minorBidi"/>
          <w:bC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Synthèse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_Toc145592287 \h </w:instrText>
      </w:r>
      <w:r>
        <w:rPr>
          <w:noProof/>
        </w:rPr>
      </w:r>
      <w:r>
        <w:rPr>
          <w:noProof/>
        </w:rPr>
        <w:fldChar w:fldCharType="separate"/>
      </w:r>
      <w:r w:rsidR="00585C16">
        <w:rPr>
          <w:noProof/>
        </w:rPr>
        <w:t>3</w:t>
      </w:r>
      <w:r>
        <w:rPr>
          <w:noProof/>
        </w:rPr>
        <w:fldChar w:fldCharType="end"/>
      </w:r>
    </w:p>
    <w:p w:rsidR="00581C36" w:rsidRDefault="00581C36" w14:paraId="37EB4287" w14:textId="131DECA4">
      <w:pPr>
        <w:pStyle w:val="TM1"/>
        <w:rPr>
          <w:rFonts w:asciiTheme="minorHAnsi" w:hAnsiTheme="minorHAnsi" w:eastAsiaTheme="minorEastAsia" w:cstheme="minorBidi"/>
          <w:bCs w:val="0"/>
          <w:noProof/>
          <w:kern w:val="2"/>
          <w:sz w:val="22"/>
          <w:szCs w:val="22"/>
          <w14:ligatures w14:val="standardContextual"/>
        </w:rPr>
      </w:pPr>
      <w:r w:rsidRPr="004D0128">
        <w:rPr>
          <w:noProof/>
          <w:color w:val="C00000"/>
        </w:rPr>
        <w:t>2.</w:t>
      </w:r>
      <w:r>
        <w:rPr>
          <w:rFonts w:asciiTheme="minorHAnsi" w:hAnsiTheme="minorHAnsi" w:eastAsiaTheme="minorEastAsia" w:cstheme="minorBidi"/>
          <w:bC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Les actions à mener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_Toc145592288 \h </w:instrText>
      </w:r>
      <w:r>
        <w:rPr>
          <w:noProof/>
        </w:rPr>
      </w:r>
      <w:r>
        <w:rPr>
          <w:noProof/>
        </w:rPr>
        <w:fldChar w:fldCharType="separate"/>
      </w:r>
      <w:r w:rsidR="00585C16">
        <w:rPr>
          <w:noProof/>
        </w:rPr>
        <w:t>5</w:t>
      </w:r>
      <w:r>
        <w:rPr>
          <w:noProof/>
        </w:rPr>
        <w:fldChar w:fldCharType="end"/>
      </w:r>
    </w:p>
    <w:p w:rsidR="00581C36" w:rsidRDefault="00581C36" w14:paraId="5763F87A" w14:textId="2E9039BE">
      <w:pPr>
        <w:pStyle w:val="TM1"/>
        <w:rPr>
          <w:rFonts w:asciiTheme="minorHAnsi" w:hAnsiTheme="minorHAnsi" w:eastAsiaTheme="minorEastAsia" w:cstheme="minorBidi"/>
          <w:bCs w:val="0"/>
          <w:noProof/>
          <w:kern w:val="2"/>
          <w:sz w:val="22"/>
          <w:szCs w:val="22"/>
          <w14:ligatures w14:val="standardContextual"/>
        </w:rPr>
      </w:pPr>
      <w:r w:rsidRPr="004D0128">
        <w:rPr>
          <w:noProof/>
          <w:color w:val="C00000"/>
        </w:rPr>
        <w:t>3.</w:t>
      </w:r>
      <w:r>
        <w:rPr>
          <w:rFonts w:asciiTheme="minorHAnsi" w:hAnsiTheme="minorHAnsi" w:eastAsiaTheme="minorEastAsia" w:cstheme="minorBidi"/>
          <w:bC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Prochaine réunion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_Toc145592289 \h </w:instrText>
      </w:r>
      <w:r>
        <w:rPr>
          <w:noProof/>
        </w:rPr>
      </w:r>
      <w:r>
        <w:rPr>
          <w:noProof/>
        </w:rPr>
        <w:fldChar w:fldCharType="separate"/>
      </w:r>
      <w:r w:rsidR="00585C16">
        <w:rPr>
          <w:noProof/>
        </w:rPr>
        <w:t>5</w:t>
      </w:r>
      <w:r>
        <w:rPr>
          <w:noProof/>
        </w:rPr>
        <w:fldChar w:fldCharType="end"/>
      </w:r>
    </w:p>
    <w:p w:rsidRPr="00943640" w:rsidR="008B06E8" w:rsidP="00943640" w:rsidRDefault="00D96DAD" w14:paraId="6A20B701" w14:textId="02CCEDEB">
      <w:pPr>
        <w:pStyle w:val="Titre1"/>
        <w:numPr>
          <w:ilvl w:val="0"/>
          <w:numId w:val="0"/>
        </w:numPr>
        <w:rPr>
          <w:sz w:val="20"/>
          <w:szCs w:val="22"/>
        </w:rPr>
      </w:pPr>
      <w:r w:rsidRPr="00FE2BAF">
        <w:rPr>
          <w:sz w:val="20"/>
          <w:szCs w:val="22"/>
        </w:rPr>
        <w:fldChar w:fldCharType="end"/>
      </w:r>
      <w:r w:rsidRPr="00FE2BAF" w:rsidR="00C85317">
        <w:rPr>
          <w:sz w:val="36"/>
          <w:szCs w:val="44"/>
        </w:rPr>
        <w:br w:type="page"/>
      </w:r>
      <w:r w:rsidRPr="00FE2BAF">
        <w:rPr>
          <w:sz w:val="36"/>
          <w:szCs w:val="44"/>
        </w:rPr>
        <w:lastRenderedPageBreak/>
        <w:fldChar w:fldCharType="begin"/>
      </w:r>
      <w:r w:rsidRPr="00FE2BAF" w:rsidR="00533435">
        <w:rPr>
          <w:sz w:val="36"/>
          <w:szCs w:val="44"/>
        </w:rPr>
        <w:instrText xml:space="preserve"> DOCPROPERTY  DOCSLABEL_listofparticipants </w:instrText>
      </w:r>
      <w:r w:rsidRPr="00FE2BAF">
        <w:rPr>
          <w:sz w:val="36"/>
          <w:szCs w:val="44"/>
        </w:rPr>
        <w:fldChar w:fldCharType="separate"/>
      </w:r>
      <w:bookmarkStart w:name="_Toc145592286" w:id="1"/>
      <w:r w:rsidRPr="00FE2BAF" w:rsidR="00B92ECA">
        <w:rPr>
          <w:sz w:val="36"/>
          <w:szCs w:val="44"/>
        </w:rPr>
        <w:t>Liste des participants</w:t>
      </w:r>
      <w:bookmarkEnd w:id="1"/>
      <w:r w:rsidRPr="00FE2BAF">
        <w:rPr>
          <w:sz w:val="36"/>
          <w:szCs w:val="44"/>
        </w:rPr>
        <w:fldChar w:fldCharType="end"/>
      </w:r>
      <w:r w:rsidR="00B969E8">
        <w:rPr>
          <w:sz w:val="36"/>
          <w:szCs w:val="44"/>
        </w:rPr>
        <w:tab/>
      </w:r>
    </w:p>
    <w:p w:rsidRPr="00A24E7D" w:rsidR="003A582D" w:rsidP="008B06E8" w:rsidRDefault="000B0AF2" w14:paraId="375E48C4" w14:textId="6E6D1738">
      <w:pPr>
        <w:rPr>
          <w:rFonts w:asciiTheme="minorHAnsi" w:hAnsiTheme="minorHAnsi" w:cstheme="minorHAnsi"/>
          <w:b/>
          <w:sz w:val="22"/>
          <w:szCs w:val="24"/>
          <w:u w:val="single"/>
          <w:lang w:val="en-US"/>
        </w:rPr>
      </w:pPr>
      <w:r>
        <w:rPr>
          <w:rFonts w:asciiTheme="minorHAnsi" w:hAnsiTheme="minorHAnsi" w:cstheme="minorHAnsi"/>
          <w:b/>
          <w:sz w:val="22"/>
          <w:szCs w:val="24"/>
          <w:u w:val="single"/>
          <w:lang w:val="en-US"/>
        </w:rPr>
        <w:t xml:space="preserve">Inclusive IT </w:t>
      </w:r>
    </w:p>
    <w:p w:rsidR="003A582D" w:rsidP="003A582D" w:rsidRDefault="003A582D" w14:paraId="54BDA0CF" w14:textId="09155A6C">
      <w:pPr>
        <w:rPr>
          <w:rStyle w:val="gi"/>
          <w:lang w:val="en-US"/>
        </w:rPr>
      </w:pPr>
      <w:r w:rsidRPr="00C41B96">
        <w:rPr>
          <w:rStyle w:val="gi"/>
          <w:lang w:val="en-US"/>
        </w:rPr>
        <w:t>Virginie SECK</w:t>
      </w:r>
      <w:r w:rsidRPr="00C41B96" w:rsidR="003970EC">
        <w:rPr>
          <w:rStyle w:val="gi"/>
          <w:lang w:val="en-US"/>
        </w:rPr>
        <w:t xml:space="preserve"> </w:t>
      </w:r>
      <w:r w:rsidR="007101D5">
        <w:rPr>
          <w:rStyle w:val="gi"/>
          <w:lang w:val="en-US"/>
        </w:rPr>
        <w:t>(</w:t>
      </w:r>
      <w:r w:rsidRPr="007101D5" w:rsidR="007101D5">
        <w:rPr>
          <w:rStyle w:val="gi"/>
          <w:b/>
          <w:bCs/>
          <w:lang w:val="en-US"/>
        </w:rPr>
        <w:t>VSE</w:t>
      </w:r>
      <w:r w:rsidR="007101D5">
        <w:rPr>
          <w:rStyle w:val="gi"/>
          <w:lang w:val="en-US"/>
        </w:rPr>
        <w:t>)</w:t>
      </w:r>
    </w:p>
    <w:p w:rsidR="003A582D" w:rsidP="003A582D" w:rsidRDefault="00B94296" w14:paraId="66919FD6" w14:textId="5B1AE9A5">
      <w:pPr>
        <w:rPr>
          <w:rStyle w:val="gi"/>
          <w:lang w:val="en-US"/>
        </w:rPr>
      </w:pPr>
      <w:r w:rsidRPr="00935248">
        <w:rPr>
          <w:rStyle w:val="gi"/>
          <w:lang w:val="en-US"/>
        </w:rPr>
        <w:t>Aïcha GUEYE</w:t>
      </w:r>
      <w:r w:rsidRPr="00935248" w:rsidR="003970EC">
        <w:rPr>
          <w:rStyle w:val="gi"/>
          <w:lang w:val="en-US"/>
        </w:rPr>
        <w:t xml:space="preserve"> </w:t>
      </w:r>
      <w:r w:rsidRPr="00935248" w:rsidR="007101D5">
        <w:rPr>
          <w:rStyle w:val="gi"/>
          <w:lang w:val="en-US"/>
        </w:rPr>
        <w:t>(</w:t>
      </w:r>
      <w:r w:rsidRPr="00935248" w:rsidR="007101D5">
        <w:rPr>
          <w:rStyle w:val="gi"/>
          <w:b/>
          <w:lang w:val="en-US"/>
        </w:rPr>
        <w:t>AGU</w:t>
      </w:r>
      <w:r w:rsidRPr="00935248" w:rsidR="007101D5">
        <w:rPr>
          <w:rStyle w:val="gi"/>
          <w:lang w:val="en-US"/>
        </w:rPr>
        <w:t>)</w:t>
      </w:r>
    </w:p>
    <w:p w:rsidR="00943640" w:rsidP="003A582D" w:rsidRDefault="00943640" w14:paraId="31D7B303" w14:textId="63BD6901">
      <w:pPr>
        <w:rPr>
          <w:rStyle w:val="gi"/>
          <w:lang w:val="en-US"/>
        </w:rPr>
      </w:pPr>
      <w:r w:rsidRPr="171C813F" w:rsidR="00943640">
        <w:rPr>
          <w:rStyle w:val="gi"/>
          <w:lang w:val="en-US"/>
        </w:rPr>
        <w:t xml:space="preserve">Eric </w:t>
      </w:r>
      <w:r w:rsidRPr="171C813F" w:rsidR="00943640">
        <w:rPr>
          <w:rStyle w:val="gi"/>
          <w:lang w:val="en-US"/>
        </w:rPr>
        <w:t>Kaboré</w:t>
      </w:r>
      <w:r w:rsidRPr="171C813F" w:rsidR="00943640">
        <w:rPr>
          <w:rStyle w:val="gi"/>
          <w:lang w:val="en-US"/>
        </w:rPr>
        <w:t xml:space="preserve"> (E</w:t>
      </w:r>
      <w:r w:rsidRPr="171C813F" w:rsidR="30B9514B">
        <w:rPr>
          <w:rStyle w:val="gi"/>
          <w:lang w:val="en-US"/>
        </w:rPr>
        <w:t>KA</w:t>
      </w:r>
      <w:r w:rsidRPr="171C813F" w:rsidR="00943640">
        <w:rPr>
          <w:rStyle w:val="gi"/>
          <w:lang w:val="en-US"/>
        </w:rPr>
        <w:t>)</w:t>
      </w:r>
    </w:p>
    <w:p w:rsidR="00943640" w:rsidP="003A582D" w:rsidRDefault="00943640" w14:paraId="619D1017" w14:textId="08705133">
      <w:pPr>
        <w:rPr>
          <w:rStyle w:val="gi"/>
          <w:lang w:val="en-US"/>
        </w:rPr>
      </w:pPr>
      <w:r w:rsidRPr="171C813F" w:rsidR="00943640">
        <w:rPr>
          <w:rStyle w:val="gi"/>
          <w:lang w:val="en-US"/>
        </w:rPr>
        <w:t>Aminata SYLLA (AS</w:t>
      </w:r>
      <w:r w:rsidRPr="171C813F" w:rsidR="51E5507B">
        <w:rPr>
          <w:rStyle w:val="gi"/>
          <w:lang w:val="en-US"/>
        </w:rPr>
        <w:t>Y</w:t>
      </w:r>
      <w:r w:rsidRPr="171C813F" w:rsidR="00943640">
        <w:rPr>
          <w:rStyle w:val="gi"/>
          <w:lang w:val="en-US"/>
        </w:rPr>
        <w:t>)</w:t>
      </w:r>
    </w:p>
    <w:p w:rsidRPr="00935248" w:rsidR="00943640" w:rsidP="003A582D" w:rsidRDefault="00943640" w14:paraId="422F962A" w14:textId="7985240B">
      <w:pPr>
        <w:rPr>
          <w:rStyle w:val="gi"/>
          <w:lang w:val="en-US"/>
        </w:rPr>
      </w:pPr>
      <w:r w:rsidRPr="171C813F" w:rsidR="00943640">
        <w:rPr>
          <w:rStyle w:val="gi"/>
          <w:lang w:val="en-US"/>
        </w:rPr>
        <w:t>Marie madeleine NDIAYE (MN</w:t>
      </w:r>
      <w:r w:rsidRPr="171C813F" w:rsidR="2A111784">
        <w:rPr>
          <w:rStyle w:val="gi"/>
          <w:lang w:val="en-US"/>
        </w:rPr>
        <w:t>D</w:t>
      </w:r>
      <w:r w:rsidRPr="171C813F" w:rsidR="00943640">
        <w:rPr>
          <w:rStyle w:val="gi"/>
          <w:lang w:val="en-US"/>
        </w:rPr>
        <w:t>)</w:t>
      </w:r>
    </w:p>
    <w:p w:rsidRPr="00FE2BAF" w:rsidR="00AB0BFB" w:rsidP="00494B50" w:rsidRDefault="00AB0BFB" w14:paraId="5DA37D02" w14:textId="408CDEE9">
      <w:pPr>
        <w:pStyle w:val="Titre1"/>
        <w:rPr>
          <w:sz w:val="36"/>
          <w:szCs w:val="44"/>
        </w:rPr>
      </w:pPr>
      <w:bookmarkStart w:name="_Toc145592287" w:id="2"/>
      <w:r w:rsidRPr="00FE2BAF">
        <w:rPr>
          <w:sz w:val="36"/>
          <w:szCs w:val="44"/>
        </w:rPr>
        <w:t>Synthèse</w:t>
      </w:r>
      <w:bookmarkEnd w:id="2"/>
    </w:p>
    <w:p w:rsidR="00AD6B20" w:rsidP="00EE441E" w:rsidRDefault="00EE441E" w14:paraId="31EB9A22" w14:textId="297C1024">
      <w:pPr>
        <w:rPr>
          <w:rStyle w:val="gi"/>
          <w:lang w:val="fr-SN"/>
        </w:rPr>
      </w:pPr>
      <w:r>
        <w:rPr>
          <w:rStyle w:val="gi"/>
          <w:lang w:val="fr-SN"/>
        </w:rPr>
        <w:t>La réunion s’est</w:t>
      </w:r>
      <w:r w:rsidR="00E25867">
        <w:rPr>
          <w:rStyle w:val="gi"/>
          <w:lang w:val="fr-SN"/>
        </w:rPr>
        <w:t xml:space="preserve"> tenue le </w:t>
      </w:r>
      <w:r>
        <w:rPr>
          <w:rStyle w:val="gi"/>
          <w:lang w:val="fr-SN"/>
        </w:rPr>
        <w:t>27</w:t>
      </w:r>
      <w:r w:rsidR="00E25867">
        <w:rPr>
          <w:rStyle w:val="gi"/>
          <w:lang w:val="fr-SN"/>
        </w:rPr>
        <w:t xml:space="preserve"> </w:t>
      </w:r>
      <w:r>
        <w:rPr>
          <w:rStyle w:val="gi"/>
          <w:lang w:val="fr-SN"/>
        </w:rPr>
        <w:t>septembre</w:t>
      </w:r>
      <w:r w:rsidR="00E25867">
        <w:rPr>
          <w:rStyle w:val="gi"/>
          <w:lang w:val="fr-SN"/>
        </w:rPr>
        <w:t xml:space="preserve"> 202</w:t>
      </w:r>
      <w:r>
        <w:rPr>
          <w:rStyle w:val="gi"/>
          <w:lang w:val="fr-SN"/>
        </w:rPr>
        <w:t>4</w:t>
      </w:r>
      <w:r w:rsidR="00E25867">
        <w:rPr>
          <w:rStyle w:val="gi"/>
          <w:lang w:val="fr-SN"/>
        </w:rPr>
        <w:t xml:space="preserve"> </w:t>
      </w:r>
      <w:r>
        <w:rPr>
          <w:rStyle w:val="gi"/>
          <w:lang w:val="fr-SN"/>
        </w:rPr>
        <w:t xml:space="preserve">en ligne </w:t>
      </w:r>
      <w:r w:rsidR="00E25867">
        <w:rPr>
          <w:rStyle w:val="gi"/>
          <w:lang w:val="fr-SN"/>
        </w:rPr>
        <w:t xml:space="preserve">à </w:t>
      </w:r>
      <w:r>
        <w:rPr>
          <w:rStyle w:val="gi"/>
          <w:lang w:val="fr-SN"/>
        </w:rPr>
        <w:t xml:space="preserve">16 </w:t>
      </w:r>
      <w:r w:rsidR="00E25867">
        <w:rPr>
          <w:rStyle w:val="gi"/>
          <w:lang w:val="fr-SN"/>
        </w:rPr>
        <w:t xml:space="preserve">h </w:t>
      </w:r>
      <w:r>
        <w:rPr>
          <w:rStyle w:val="gi"/>
          <w:lang w:val="fr-SN"/>
        </w:rPr>
        <w:t xml:space="preserve">30 </w:t>
      </w:r>
      <w:r w:rsidR="00E25867">
        <w:rPr>
          <w:rStyle w:val="gi"/>
          <w:lang w:val="fr-SN"/>
        </w:rPr>
        <w:t>pour une durée d</w:t>
      </w:r>
      <w:r>
        <w:rPr>
          <w:rStyle w:val="gi"/>
          <w:lang w:val="fr-SN"/>
        </w:rPr>
        <w:t>’une heure (1h)</w:t>
      </w:r>
      <w:r w:rsidR="00E25867">
        <w:rPr>
          <w:rStyle w:val="gi"/>
          <w:lang w:val="fr-SN"/>
        </w:rPr>
        <w:t>.</w:t>
      </w:r>
    </w:p>
    <w:p w:rsidR="00AD6B20" w:rsidP="00EE441E" w:rsidRDefault="00E25867" w14:paraId="3F77A439" w14:textId="7C83D03A">
      <w:pPr>
        <w:rPr>
          <w:rStyle w:val="gi"/>
          <w:lang w:val="fr-SN"/>
        </w:rPr>
      </w:pPr>
      <w:r>
        <w:rPr>
          <w:rStyle w:val="gi"/>
          <w:lang w:val="fr-SN"/>
        </w:rPr>
        <w:t xml:space="preserve">Elle avait pour objectif </w:t>
      </w:r>
      <w:r w:rsidR="00EE441E">
        <w:rPr>
          <w:rStyle w:val="gi"/>
          <w:lang w:val="fr-SN"/>
        </w:rPr>
        <w:t xml:space="preserve">de faire une présentation des modules Inscription et gestion des utilisateurs backoffice de l’application </w:t>
      </w:r>
      <w:proofErr w:type="spellStart"/>
      <w:r w:rsidR="00EE441E">
        <w:rPr>
          <w:rStyle w:val="gi"/>
          <w:lang w:val="fr-SN"/>
        </w:rPr>
        <w:t>Now</w:t>
      </w:r>
      <w:proofErr w:type="spellEnd"/>
      <w:r w:rsidR="00EE441E">
        <w:rPr>
          <w:rStyle w:val="gi"/>
          <w:lang w:val="fr-SN"/>
        </w:rPr>
        <w:t xml:space="preserve"> </w:t>
      </w:r>
      <w:proofErr w:type="spellStart"/>
      <w:r w:rsidR="00EE441E">
        <w:rPr>
          <w:rStyle w:val="gi"/>
          <w:lang w:val="fr-SN"/>
        </w:rPr>
        <w:t>With</w:t>
      </w:r>
      <w:proofErr w:type="spellEnd"/>
      <w:r w:rsidR="00EE441E">
        <w:rPr>
          <w:rStyle w:val="gi"/>
          <w:lang w:val="fr-SN"/>
        </w:rPr>
        <w:t xml:space="preserve"> You. </w:t>
      </w:r>
    </w:p>
    <w:p w:rsidRPr="00E25867" w:rsidR="00E25867" w:rsidP="00E25867" w:rsidRDefault="00E25867" w14:paraId="52960140" w14:textId="77777777">
      <w:pPr>
        <w:rPr>
          <w:rStyle w:val="gi"/>
          <w:lang w:val="fr-SN"/>
        </w:rPr>
      </w:pPr>
    </w:p>
    <w:p w:rsidR="004D5A32" w:rsidP="004D5A32" w:rsidRDefault="00481902" w14:paraId="031F86B8" w14:textId="59D0DEC6">
      <w:r>
        <w:t>Les points à l’ordre du jour de la réunion étaient :</w:t>
      </w:r>
      <w:r w:rsidR="004D5A32">
        <w:t xml:space="preserve"> </w:t>
      </w:r>
    </w:p>
    <w:p w:rsidR="00581C36" w:rsidP="00EE441E" w:rsidRDefault="00554A78" w14:paraId="67CB8B9D" w14:textId="5EE52F55">
      <w:pPr>
        <w:pStyle w:val="Paragraphedeliste"/>
        <w:numPr>
          <w:ilvl w:val="0"/>
          <w:numId w:val="18"/>
        </w:numPr>
      </w:pPr>
      <w:r>
        <w:t>L</w:t>
      </w:r>
      <w:r w:rsidR="00EE441E">
        <w:t>a présentation des fonctionnalités de création de compte</w:t>
      </w:r>
    </w:p>
    <w:p w:rsidR="00EE441E" w:rsidP="00EE441E" w:rsidRDefault="00EE441E" w14:paraId="15C8A1BB" w14:textId="70BDB3FB">
      <w:pPr>
        <w:pStyle w:val="Paragraphedeliste"/>
        <w:numPr>
          <w:ilvl w:val="0"/>
          <w:numId w:val="18"/>
        </w:numPr>
      </w:pPr>
      <w:r>
        <w:t>La présentation des fonctionnalités de gestion des utilisateurs du backoffice</w:t>
      </w:r>
    </w:p>
    <w:p w:rsidR="00EE441E" w:rsidP="00EE441E" w:rsidRDefault="00EE441E" w14:paraId="1D5E4D4D" w14:textId="5E669433">
      <w:pPr>
        <w:pStyle w:val="Paragraphedeliste"/>
        <w:numPr>
          <w:ilvl w:val="0"/>
          <w:numId w:val="18"/>
        </w:numPr>
      </w:pPr>
      <w:r>
        <w:t>La présentation de l’écran de réception de colis</w:t>
      </w:r>
    </w:p>
    <w:p w:rsidR="00EE441E" w:rsidP="00EE441E" w:rsidRDefault="00EE441E" w14:paraId="03B5B117" w14:textId="77777777">
      <w:pPr>
        <w:ind w:left="360"/>
      </w:pPr>
    </w:p>
    <w:p w:rsidR="00943640" w:rsidP="00554A78" w:rsidRDefault="00943640" w14:paraId="31594780" w14:textId="77777777">
      <w:pPr>
        <w:ind w:left="0"/>
      </w:pPr>
    </w:p>
    <w:p w:rsidR="00943640" w:rsidP="00554A78" w:rsidRDefault="00943640" w14:paraId="551508F2" w14:textId="77777777">
      <w:pPr>
        <w:ind w:left="0"/>
      </w:pPr>
    </w:p>
    <w:p w:rsidR="00943640" w:rsidP="00554A78" w:rsidRDefault="00943640" w14:paraId="59ECED8F" w14:textId="77777777">
      <w:pPr>
        <w:ind w:left="0"/>
      </w:pPr>
    </w:p>
    <w:p w:rsidR="00943640" w:rsidP="00554A78" w:rsidRDefault="00943640" w14:paraId="6A0F2C94" w14:textId="77777777">
      <w:pPr>
        <w:ind w:left="0"/>
      </w:pPr>
    </w:p>
    <w:p w:rsidR="00943640" w:rsidP="00554A78" w:rsidRDefault="00943640" w14:paraId="0D98299F" w14:textId="77777777">
      <w:pPr>
        <w:ind w:left="0"/>
      </w:pPr>
    </w:p>
    <w:p w:rsidR="00943640" w:rsidP="00554A78" w:rsidRDefault="00943640" w14:paraId="02106CDF" w14:textId="77777777">
      <w:pPr>
        <w:ind w:left="0"/>
      </w:pPr>
    </w:p>
    <w:p w:rsidR="00943640" w:rsidP="00554A78" w:rsidRDefault="00943640" w14:paraId="6788AF04" w14:textId="77777777">
      <w:pPr>
        <w:ind w:left="0"/>
      </w:pPr>
    </w:p>
    <w:p w:rsidR="00943640" w:rsidP="00554A78" w:rsidRDefault="00943640" w14:paraId="6CDA92FE" w14:textId="77777777">
      <w:pPr>
        <w:ind w:left="0"/>
      </w:pPr>
    </w:p>
    <w:p w:rsidR="00943640" w:rsidP="00554A78" w:rsidRDefault="00943640" w14:paraId="18F26F2B" w14:textId="77777777">
      <w:pPr>
        <w:ind w:left="0"/>
      </w:pPr>
    </w:p>
    <w:p w:rsidR="00943640" w:rsidP="00554A78" w:rsidRDefault="00943640" w14:paraId="414152AB" w14:textId="77777777">
      <w:pPr>
        <w:ind w:left="0"/>
      </w:pPr>
    </w:p>
    <w:p w:rsidRPr="004B70BE" w:rsidR="004B70BE" w:rsidP="004B70BE" w:rsidRDefault="00A514CF" w14:paraId="28FAFDB5" w14:textId="1B877F3E">
      <w:pPr>
        <w:pStyle w:val="Titre1"/>
        <w:rPr>
          <w:sz w:val="36"/>
          <w:szCs w:val="44"/>
        </w:rPr>
      </w:pPr>
      <w:bookmarkStart w:name="_Toc145592288" w:id="3"/>
      <w:r>
        <w:rPr>
          <w:sz w:val="36"/>
          <w:szCs w:val="44"/>
        </w:rPr>
        <w:lastRenderedPageBreak/>
        <w:t>L</w:t>
      </w:r>
      <w:r w:rsidRPr="00FE2BAF" w:rsidR="002C6219">
        <w:rPr>
          <w:sz w:val="36"/>
          <w:szCs w:val="44"/>
        </w:rPr>
        <w:t xml:space="preserve">es </w:t>
      </w:r>
      <w:r w:rsidRPr="00FE2BAF" w:rsidR="00BD1DA8">
        <w:rPr>
          <w:sz w:val="36"/>
          <w:szCs w:val="44"/>
        </w:rPr>
        <w:t>actions</w:t>
      </w:r>
      <w:r w:rsidR="00A32B56">
        <w:rPr>
          <w:sz w:val="36"/>
          <w:szCs w:val="44"/>
        </w:rPr>
        <w:t xml:space="preserve"> à mener</w:t>
      </w:r>
      <w:bookmarkEnd w:id="3"/>
    </w:p>
    <w:tbl>
      <w:tblPr>
        <w:tblStyle w:val="TableauavecGrille"/>
        <w:tblpPr w:leftFromText="141" w:rightFromText="141" w:vertAnchor="text" w:horzAnchor="margin" w:tblpX="-287" w:tblpY="279"/>
        <w:tblW w:w="10490" w:type="dxa"/>
        <w:tblInd w:w="0" w:type="dxa"/>
        <w:tblLook w:val="04A0" w:firstRow="1" w:lastRow="0" w:firstColumn="1" w:lastColumn="0" w:noHBand="0" w:noVBand="1"/>
      </w:tblPr>
      <w:tblGrid>
        <w:gridCol w:w="1254"/>
        <w:gridCol w:w="5267"/>
        <w:gridCol w:w="2121"/>
        <w:gridCol w:w="1848"/>
      </w:tblGrid>
      <w:tr w:rsidR="004A67DB" w:rsidTr="171C813F" w14:paraId="11AB882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4" w:type="dxa"/>
            <w:tcBorders>
              <w:top w:val="single" w:color="auto" w:sz="4" w:space="0"/>
              <w:left w:val="single" w:color="auto" w:sz="4" w:space="0"/>
            </w:tcBorders>
            <w:tcMar/>
            <w:vAlign w:val="center"/>
          </w:tcPr>
          <w:p w:rsidR="00591FB0" w:rsidP="00591FB0" w:rsidRDefault="00591FB0" w14:paraId="470C4EDF" w14:textId="77777777">
            <w:pPr>
              <w:pStyle w:val="Paragraphedeliste"/>
              <w:spacing w:after="60" w:line="256" w:lineRule="auto"/>
              <w:ind w:left="0"/>
              <w:jc w:val="left"/>
              <w:rPr>
                <w:rFonts w:asciiTheme="minorHAnsi" w:hAnsiTheme="minorHAnsi" w:cstheme="minorHAnsi"/>
                <w:sz w:val="22"/>
                <w:szCs w:val="24"/>
              </w:rPr>
            </w:pPr>
            <w:r>
              <w:rPr>
                <w:rFonts w:asciiTheme="minorHAnsi" w:hAnsiTheme="minorHAnsi" w:cstheme="minorHAnsi"/>
                <w:sz w:val="22"/>
                <w:szCs w:val="24"/>
              </w:rPr>
              <w:t>Numéro Action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67" w:type="dxa"/>
            <w:tcBorders>
              <w:top w:val="single" w:color="auto" w:sz="4" w:space="0"/>
            </w:tcBorders>
            <w:tcMar/>
            <w:vAlign w:val="center"/>
          </w:tcPr>
          <w:p w:rsidR="00591FB0" w:rsidP="00591FB0" w:rsidRDefault="00591FB0" w14:paraId="3E3A9741" w14:textId="77777777">
            <w:pPr>
              <w:pStyle w:val="Paragraphedeliste"/>
              <w:spacing w:after="60" w:line="256" w:lineRule="auto"/>
              <w:ind w:left="0"/>
              <w:jc w:val="left"/>
              <w:rPr>
                <w:rFonts w:asciiTheme="minorHAnsi" w:hAnsiTheme="minorHAnsi" w:cstheme="minorHAnsi"/>
                <w:sz w:val="22"/>
                <w:szCs w:val="24"/>
              </w:rPr>
            </w:pPr>
            <w:r>
              <w:rPr>
                <w:rFonts w:asciiTheme="minorHAnsi" w:hAnsiTheme="minorHAnsi" w:cstheme="minorHAnsi"/>
                <w:sz w:val="22"/>
                <w:szCs w:val="24"/>
              </w:rPr>
              <w:t xml:space="preserve">Liste des actions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1" w:type="dxa"/>
            <w:tcBorders>
              <w:top w:val="single" w:color="auto" w:sz="4" w:space="0"/>
            </w:tcBorders>
            <w:tcMar/>
            <w:vAlign w:val="center"/>
          </w:tcPr>
          <w:p w:rsidR="00591FB0" w:rsidP="00591FB0" w:rsidRDefault="00591FB0" w14:paraId="68C97513" w14:textId="77777777">
            <w:pPr>
              <w:pStyle w:val="Paragraphedeliste"/>
              <w:spacing w:after="60" w:line="256" w:lineRule="auto"/>
              <w:ind w:left="0"/>
              <w:jc w:val="left"/>
              <w:rPr>
                <w:rFonts w:asciiTheme="minorHAnsi" w:hAnsiTheme="minorHAnsi" w:cstheme="minorHAnsi"/>
                <w:sz w:val="22"/>
                <w:szCs w:val="24"/>
              </w:rPr>
            </w:pPr>
            <w:r>
              <w:rPr>
                <w:rFonts w:asciiTheme="minorHAnsi" w:hAnsiTheme="minorHAnsi" w:cstheme="minorHAnsi"/>
                <w:sz w:val="22"/>
                <w:szCs w:val="24"/>
              </w:rPr>
              <w:t>Responsable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8" w:type="dxa"/>
            <w:tcBorders>
              <w:top w:val="single" w:color="auto" w:sz="4" w:space="0"/>
              <w:right w:val="single" w:color="auto" w:sz="4" w:space="0"/>
            </w:tcBorders>
            <w:tcMar/>
            <w:vAlign w:val="center"/>
          </w:tcPr>
          <w:p w:rsidR="00591FB0" w:rsidP="00591FB0" w:rsidRDefault="00591FB0" w14:paraId="139D394A" w14:textId="77777777">
            <w:pPr>
              <w:pStyle w:val="Paragraphedeliste"/>
              <w:spacing w:after="60" w:line="256" w:lineRule="auto"/>
              <w:ind w:left="0"/>
              <w:jc w:val="left"/>
              <w:rPr>
                <w:rFonts w:asciiTheme="minorHAnsi" w:hAnsiTheme="minorHAnsi" w:cstheme="minorHAnsi"/>
                <w:sz w:val="22"/>
                <w:szCs w:val="24"/>
              </w:rPr>
            </w:pPr>
            <w:r>
              <w:rPr>
                <w:rFonts w:asciiTheme="minorHAnsi" w:hAnsiTheme="minorHAnsi" w:cstheme="minorHAnsi"/>
                <w:sz w:val="22"/>
                <w:szCs w:val="24"/>
              </w:rPr>
              <w:t>Date d’échéance</w:t>
            </w:r>
          </w:p>
        </w:tc>
      </w:tr>
      <w:tr w:rsidR="004A67DB" w:rsidTr="171C813F" w14:paraId="0A79D52A" w14:textId="77777777">
        <w:trPr>
          <w:trHeight w:val="707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4" w:type="dxa"/>
            <w:tcBorders>
              <w:left w:val="single" w:color="auto" w:sz="4" w:space="0"/>
            </w:tcBorders>
            <w:tcMar/>
          </w:tcPr>
          <w:p w:rsidRPr="00F92B84" w:rsidR="001151DC" w:rsidP="00433082" w:rsidRDefault="001151DC" w14:paraId="7C920EF6" w14:textId="1107B167">
            <w:pPr>
              <w:pStyle w:val="Paragraphedeliste"/>
              <w:numPr>
                <w:ilvl w:val="0"/>
                <w:numId w:val="8"/>
              </w:numPr>
              <w:spacing w:after="60" w:line="256" w:lineRule="auto"/>
              <w:jc w:val="left"/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67" w:type="dxa"/>
            <w:tcMar/>
          </w:tcPr>
          <w:p w:rsidRPr="009C1733" w:rsidR="001151DC" w:rsidP="001151DC" w:rsidRDefault="00EE441E" w14:paraId="0A54DD52" w14:textId="6F902706">
            <w:pPr>
              <w:spacing w:after="60" w:line="256" w:lineRule="auto"/>
              <w:ind w:left="0"/>
              <w:jc w:val="left"/>
            </w:pPr>
            <w:r w:rsidR="00EE441E">
              <w:rPr/>
              <w:t>Mettre une liste déroulante sur le champ domaine d’activité</w:t>
            </w:r>
            <w:r w:rsidR="68298B8B">
              <w:rPr/>
              <w:t>,</w:t>
            </w:r>
            <w:r w:rsidR="00EE441E">
              <w:rPr/>
              <w:t xml:space="preserve"> </w:t>
            </w:r>
            <w:r w:rsidR="3F8CC102">
              <w:rPr/>
              <w:t>v</w:t>
            </w:r>
            <w:r w:rsidR="00EE441E">
              <w:rPr/>
              <w:t>ille et pays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1" w:type="dxa"/>
            <w:tcMar/>
          </w:tcPr>
          <w:p w:rsidRPr="009C1733" w:rsidR="001151DC" w:rsidP="001151DC" w:rsidRDefault="00EE441E" w14:paraId="74BB4045" w14:textId="16B67D49">
            <w:pPr>
              <w:pStyle w:val="Paragraphedeliste"/>
              <w:spacing w:after="60" w:line="256" w:lineRule="auto"/>
              <w:ind w:left="0"/>
              <w:jc w:val="left"/>
            </w:pPr>
            <w:r w:rsidR="636EEB54">
              <w:rPr/>
              <w:t>ASY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8" w:type="dxa"/>
            <w:tcBorders>
              <w:right w:val="single" w:color="auto" w:sz="4" w:space="0"/>
            </w:tcBorders>
            <w:tcMar/>
          </w:tcPr>
          <w:p w:rsidRPr="009C1733" w:rsidR="001151DC" w:rsidP="00F27884" w:rsidRDefault="00CD49FB" w14:paraId="4E9D7AB8" w14:textId="2834AD89">
            <w:pPr>
              <w:pStyle w:val="Paragraphedeliste"/>
              <w:spacing w:after="60" w:line="256" w:lineRule="auto"/>
              <w:ind w:left="0"/>
              <w:jc w:val="left"/>
            </w:pPr>
            <w:r>
              <w:t>30</w:t>
            </w:r>
            <w:r w:rsidR="006D567E">
              <w:t>/09/202</w:t>
            </w:r>
            <w:r w:rsidR="00EE441E">
              <w:t>4</w:t>
            </w:r>
          </w:p>
        </w:tc>
      </w:tr>
      <w:tr w:rsidR="000179C4" w:rsidTr="171C813F" w14:paraId="29110FD7" w14:textId="77777777">
        <w:trPr>
          <w:trHeight w:val="707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4" w:type="dxa"/>
            <w:tcBorders>
              <w:left w:val="single" w:color="auto" w:sz="4" w:space="0"/>
            </w:tcBorders>
            <w:tcMar/>
          </w:tcPr>
          <w:p w:rsidRPr="00F92B84" w:rsidR="00DA7897" w:rsidP="00433082" w:rsidRDefault="00DA7897" w14:paraId="7D6A2239" w14:textId="77777777">
            <w:pPr>
              <w:pStyle w:val="Paragraphedeliste"/>
              <w:numPr>
                <w:ilvl w:val="0"/>
                <w:numId w:val="8"/>
              </w:numPr>
              <w:spacing w:after="60" w:line="256" w:lineRule="auto"/>
              <w:jc w:val="left"/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67" w:type="dxa"/>
            <w:tcMar/>
          </w:tcPr>
          <w:p w:rsidRPr="009C1733" w:rsidR="00DA7897" w:rsidP="2FF58B36" w:rsidRDefault="00CD49FB" w14:paraId="3A50592A" w14:textId="20F91058">
            <w:pPr>
              <w:spacing w:after="60" w:line="256" w:lineRule="auto"/>
              <w:ind w:left="0"/>
              <w:jc w:val="left"/>
            </w:pPr>
            <w:r>
              <w:t>Ajouter des loaders sur les boutons</w:t>
            </w:r>
          </w:p>
          <w:p w:rsidRPr="009C1733" w:rsidR="00DA7897" w:rsidP="00DA7897" w:rsidRDefault="00DA7897" w14:paraId="6BAFDA7E" w14:textId="4F4F0DA5">
            <w:pPr>
              <w:spacing w:after="60" w:line="256" w:lineRule="auto"/>
              <w:ind w:left="0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1" w:type="dxa"/>
            <w:tcMar/>
          </w:tcPr>
          <w:p w:rsidRPr="009C1733" w:rsidR="00DC3D06" w:rsidP="00DA7897" w:rsidRDefault="00CD49FB" w14:paraId="545E024B" w14:textId="070A5460">
            <w:pPr>
              <w:pStyle w:val="Paragraphedeliste"/>
              <w:spacing w:after="60" w:line="256" w:lineRule="auto"/>
              <w:ind w:left="0"/>
              <w:jc w:val="left"/>
            </w:pPr>
            <w:r w:rsidR="00CD49FB">
              <w:rPr/>
              <w:t>E</w:t>
            </w:r>
            <w:r w:rsidR="4FF5DE2D">
              <w:rPr/>
              <w:t>KA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8" w:type="dxa"/>
            <w:tcBorders>
              <w:right w:val="single" w:color="auto" w:sz="4" w:space="0"/>
            </w:tcBorders>
            <w:tcMar/>
          </w:tcPr>
          <w:p w:rsidRPr="009C1733" w:rsidR="00DA7897" w:rsidP="00DA7897" w:rsidRDefault="00CD49FB" w14:paraId="358ACE17" w14:textId="01624D17">
            <w:pPr>
              <w:pStyle w:val="Paragraphedeliste"/>
              <w:spacing w:after="60" w:line="256" w:lineRule="auto"/>
              <w:ind w:left="0"/>
              <w:jc w:val="left"/>
            </w:pPr>
            <w:r>
              <w:t>30</w:t>
            </w:r>
            <w:r w:rsidR="005B18F4">
              <w:t>/0</w:t>
            </w:r>
            <w:r w:rsidR="006D567E">
              <w:t>9</w:t>
            </w:r>
            <w:r w:rsidR="005B18F4">
              <w:t>/2023</w:t>
            </w:r>
          </w:p>
        </w:tc>
      </w:tr>
      <w:tr w:rsidR="00CD49FB" w:rsidTr="171C813F" w14:paraId="50E199F8" w14:textId="77777777">
        <w:trPr>
          <w:trHeight w:val="54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4" w:type="dxa"/>
            <w:tcBorders>
              <w:left w:val="single" w:color="auto" w:sz="4" w:space="0"/>
            </w:tcBorders>
            <w:tcMar/>
          </w:tcPr>
          <w:p w:rsidRPr="00F92B84" w:rsidR="00CD49FB" w:rsidP="00433082" w:rsidRDefault="00CD49FB" w14:paraId="2F08DC8D" w14:textId="77777777">
            <w:pPr>
              <w:pStyle w:val="Paragraphedeliste"/>
              <w:numPr>
                <w:ilvl w:val="0"/>
                <w:numId w:val="8"/>
              </w:numPr>
              <w:spacing w:after="60" w:line="256" w:lineRule="auto"/>
              <w:jc w:val="left"/>
              <w:rPr>
                <w:rFonts w:asciiTheme="minorHAnsi" w:hAnsiTheme="minorHAnsi" w:cstheme="minorHAnsi"/>
                <w:sz w:val="22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67" w:type="dxa"/>
            <w:tcMar/>
          </w:tcPr>
          <w:p w:rsidR="00CD49FB" w:rsidP="2FF58B36" w:rsidRDefault="00CD49FB" w14:paraId="0201E890" w14:textId="2A3C9144">
            <w:pPr>
              <w:spacing w:after="60" w:line="256" w:lineRule="auto"/>
              <w:ind w:left="0"/>
              <w:jc w:val="left"/>
            </w:pPr>
            <w:r w:rsidR="42A8DBA1">
              <w:rPr/>
              <w:t>Mettre un cache sur les formulaires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1" w:type="dxa"/>
            <w:tcMar/>
          </w:tcPr>
          <w:p w:rsidR="00CD49FB" w:rsidP="00DA7897" w:rsidRDefault="00CD49FB" w14:paraId="1E439FE6" w14:textId="064FA033">
            <w:pPr>
              <w:pStyle w:val="Paragraphedeliste"/>
              <w:spacing w:after="60" w:line="256" w:lineRule="auto"/>
              <w:ind w:left="0"/>
              <w:jc w:val="left"/>
            </w:pPr>
            <w:r w:rsidR="30A8D70D">
              <w:rPr/>
              <w:t>ASY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8" w:type="dxa"/>
            <w:tcBorders>
              <w:right w:val="single" w:color="auto" w:sz="4" w:space="0"/>
            </w:tcBorders>
            <w:tcMar/>
          </w:tcPr>
          <w:p w:rsidR="00CD49FB" w:rsidP="00DA7897" w:rsidRDefault="00CD49FB" w14:paraId="235A0E41" w14:textId="78111B5A">
            <w:pPr>
              <w:pStyle w:val="Paragraphedeliste"/>
              <w:spacing w:after="60" w:line="256" w:lineRule="auto"/>
              <w:ind w:left="0"/>
              <w:jc w:val="left"/>
            </w:pPr>
            <w:r w:rsidR="73BF6946">
              <w:rPr/>
              <w:t>01</w:t>
            </w:r>
            <w:r w:rsidR="31DFEC73">
              <w:rPr/>
              <w:t>/</w:t>
            </w:r>
            <w:r w:rsidR="0B2724BE">
              <w:rPr/>
              <w:t>10</w:t>
            </w:r>
            <w:r w:rsidR="31DFEC73">
              <w:rPr/>
              <w:t>/2024</w:t>
            </w:r>
          </w:p>
        </w:tc>
      </w:tr>
      <w:tr w:rsidR="171C813F" w:rsidTr="171C813F" w14:paraId="05883604">
        <w:trPr>
          <w:trHeight w:val="55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4" w:type="dxa"/>
            <w:tcBorders>
              <w:left w:val="single" w:color="auto" w:sz="4" w:space="0"/>
            </w:tcBorders>
            <w:tcMar/>
          </w:tcPr>
          <w:p w:rsidR="171C813F" w:rsidP="171C813F" w:rsidRDefault="171C813F" w14:paraId="39D66A87" w14:textId="2EF2CD9F">
            <w:pPr>
              <w:pStyle w:val="Paragraphedeliste"/>
              <w:numPr>
                <w:ilvl w:val="0"/>
                <w:numId w:val="8"/>
              </w:numPr>
              <w:spacing w:line="256" w:lineRule="auto"/>
              <w:jc w:val="left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67" w:type="dxa"/>
            <w:tcMar/>
          </w:tcPr>
          <w:p w:rsidR="5A39D21B" w:rsidP="171C813F" w:rsidRDefault="5A39D21B" w14:paraId="71BB74AE" w14:textId="7B5F1933">
            <w:pPr>
              <w:pStyle w:val="Normal"/>
              <w:spacing w:line="256" w:lineRule="auto"/>
              <w:ind w:left="0"/>
              <w:jc w:val="left"/>
            </w:pPr>
            <w:r w:rsidR="5A39D21B">
              <w:rPr/>
              <w:t>Ajouter des conditions d’utilisations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1" w:type="dxa"/>
            <w:tcMar/>
          </w:tcPr>
          <w:p w:rsidR="5217D64E" w:rsidP="171C813F" w:rsidRDefault="5217D64E" w14:paraId="5C0F8950" w14:textId="4DA16107">
            <w:pPr>
              <w:pStyle w:val="Paragraphedeliste"/>
              <w:spacing w:after="60" w:line="256" w:lineRule="auto"/>
              <w:ind w:left="0"/>
              <w:jc w:val="left"/>
            </w:pPr>
            <w:r w:rsidR="5217D64E">
              <w:rPr/>
              <w:t>ASY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8" w:type="dxa"/>
            <w:tcBorders>
              <w:right w:val="single" w:color="auto" w:sz="4" w:space="0"/>
            </w:tcBorders>
            <w:tcMar/>
          </w:tcPr>
          <w:p w:rsidR="1F227FC9" w:rsidP="171C813F" w:rsidRDefault="1F227FC9" w14:noSpellErr="1" w14:paraId="36CC5E52" w14:textId="2834AD89">
            <w:pPr>
              <w:pStyle w:val="Paragraphedeliste"/>
              <w:spacing w:after="60" w:line="256" w:lineRule="auto"/>
              <w:ind w:left="0"/>
              <w:jc w:val="left"/>
            </w:pPr>
            <w:r w:rsidR="1F227FC9">
              <w:rPr/>
              <w:t>30/09/2024</w:t>
            </w:r>
          </w:p>
          <w:p w:rsidR="171C813F" w:rsidP="171C813F" w:rsidRDefault="171C813F" w14:paraId="5F22FA40" w14:textId="01E8E58F">
            <w:pPr>
              <w:pStyle w:val="Normal"/>
              <w:spacing w:line="256" w:lineRule="auto"/>
              <w:ind w:left="0"/>
              <w:jc w:val="left"/>
            </w:pPr>
          </w:p>
        </w:tc>
      </w:tr>
      <w:tr w:rsidR="171C813F" w:rsidTr="171C813F" w14:paraId="25962DDA">
        <w:trPr>
          <w:trHeight w:val="55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4" w:type="dxa"/>
            <w:tcBorders>
              <w:left w:val="single" w:color="auto" w:sz="4" w:space="0"/>
            </w:tcBorders>
            <w:tcMar/>
          </w:tcPr>
          <w:p w:rsidR="171C813F" w:rsidP="171C813F" w:rsidRDefault="171C813F" w14:paraId="5F31AC80" w14:textId="377553ED">
            <w:pPr>
              <w:pStyle w:val="Paragraphedeliste"/>
              <w:numPr>
                <w:ilvl w:val="0"/>
                <w:numId w:val="8"/>
              </w:numPr>
              <w:spacing w:line="256" w:lineRule="auto"/>
              <w:jc w:val="left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67" w:type="dxa"/>
            <w:tcMar/>
          </w:tcPr>
          <w:p w:rsidR="5C08C1CA" w:rsidP="171C813F" w:rsidRDefault="5C08C1CA" w14:paraId="72F4A7D6" w14:textId="4E7F4A37">
            <w:pPr>
              <w:pStyle w:val="Normal"/>
              <w:spacing w:line="256" w:lineRule="auto"/>
              <w:ind w:left="0"/>
              <w:jc w:val="left"/>
            </w:pPr>
            <w:r w:rsidR="5C08C1CA">
              <w:rPr/>
              <w:t>Ajouter une option de retour</w:t>
            </w:r>
            <w:r w:rsidR="119AFEB1">
              <w:rPr/>
              <w:t xml:space="preserve"> sur toutes les pages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1" w:type="dxa"/>
            <w:tcMar/>
          </w:tcPr>
          <w:p w:rsidR="3C086E57" w:rsidP="171C813F" w:rsidRDefault="3C086E57" w14:paraId="5B7E07BB" w14:textId="070A5460">
            <w:pPr>
              <w:pStyle w:val="Paragraphedeliste"/>
              <w:spacing w:after="60" w:line="256" w:lineRule="auto"/>
              <w:ind w:left="0"/>
              <w:jc w:val="left"/>
            </w:pPr>
            <w:r w:rsidR="3C086E57">
              <w:rPr/>
              <w:t>EKA</w:t>
            </w:r>
          </w:p>
          <w:p w:rsidR="171C813F" w:rsidP="171C813F" w:rsidRDefault="171C813F" w14:paraId="0256C5FE" w14:textId="6110D64B">
            <w:pPr>
              <w:pStyle w:val="Paragraphedeliste"/>
              <w:spacing w:line="256" w:lineRule="auto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8" w:type="dxa"/>
            <w:tcBorders>
              <w:right w:val="single" w:color="auto" w:sz="4" w:space="0"/>
            </w:tcBorders>
            <w:tcMar/>
          </w:tcPr>
          <w:p w:rsidR="00C580AC" w:rsidP="171C813F" w:rsidRDefault="00C580AC" w14:paraId="4F6F8B3D" w14:textId="6726EAA9">
            <w:pPr>
              <w:pStyle w:val="Normal"/>
              <w:spacing w:line="256" w:lineRule="auto"/>
              <w:ind w:left="0"/>
              <w:jc w:val="left"/>
            </w:pPr>
            <w:r w:rsidR="00C580AC">
              <w:rPr/>
              <w:t>30/09/2024</w:t>
            </w:r>
          </w:p>
        </w:tc>
      </w:tr>
      <w:tr w:rsidR="171C813F" w:rsidTr="171C813F" w14:paraId="7CC326F2">
        <w:trPr>
          <w:trHeight w:val="55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4" w:type="dxa"/>
            <w:tcBorders>
              <w:left w:val="single" w:color="auto" w:sz="4" w:space="0"/>
            </w:tcBorders>
            <w:tcMar/>
          </w:tcPr>
          <w:p w:rsidR="171C813F" w:rsidP="171C813F" w:rsidRDefault="171C813F" w14:paraId="1E59B006" w14:textId="4125E5C8">
            <w:pPr>
              <w:pStyle w:val="Paragraphedeliste"/>
              <w:numPr>
                <w:ilvl w:val="0"/>
                <w:numId w:val="8"/>
              </w:numPr>
              <w:spacing w:line="256" w:lineRule="auto"/>
              <w:jc w:val="left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67" w:type="dxa"/>
            <w:tcMar/>
          </w:tcPr>
          <w:p w:rsidR="5C08C1CA" w:rsidP="171C813F" w:rsidRDefault="5C08C1CA" w14:paraId="3DE53ACD" w14:textId="2EC16E5A">
            <w:pPr>
              <w:pStyle w:val="Normal"/>
              <w:spacing w:line="256" w:lineRule="auto"/>
              <w:ind w:left="0"/>
              <w:jc w:val="left"/>
            </w:pPr>
            <w:r w:rsidR="5C08C1CA">
              <w:rPr/>
              <w:t>Passer les champs en vert en bleu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1" w:type="dxa"/>
            <w:tcMar/>
          </w:tcPr>
          <w:p w:rsidR="257E3025" w:rsidP="171C813F" w:rsidRDefault="257E3025" w14:paraId="0F8069AF" w14:textId="4F8B2C11">
            <w:pPr>
              <w:pStyle w:val="Paragraphedeliste"/>
              <w:spacing w:after="60" w:line="256" w:lineRule="auto"/>
              <w:ind w:left="0"/>
              <w:jc w:val="left"/>
            </w:pPr>
            <w:r w:rsidR="257E3025">
              <w:rPr/>
              <w:t>EKA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8" w:type="dxa"/>
            <w:tcBorders>
              <w:right w:val="single" w:color="auto" w:sz="4" w:space="0"/>
            </w:tcBorders>
            <w:tcMar/>
          </w:tcPr>
          <w:p w:rsidR="66F923E2" w:rsidP="171C813F" w:rsidRDefault="66F923E2" w14:paraId="61CA2159" w14:textId="2C8A362A">
            <w:pPr>
              <w:pStyle w:val="Normal"/>
              <w:spacing w:line="256" w:lineRule="auto"/>
              <w:ind w:left="0"/>
              <w:jc w:val="left"/>
            </w:pPr>
            <w:r w:rsidR="66F923E2">
              <w:rPr/>
              <w:t>30/09/2024</w:t>
            </w:r>
          </w:p>
        </w:tc>
      </w:tr>
      <w:tr w:rsidR="171C813F" w:rsidTr="171C813F" w14:paraId="06E3D64B">
        <w:trPr>
          <w:trHeight w:val="55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4" w:type="dxa"/>
            <w:tcBorders>
              <w:left w:val="single" w:color="auto" w:sz="4" w:space="0"/>
            </w:tcBorders>
            <w:tcMar/>
          </w:tcPr>
          <w:p w:rsidR="171C813F" w:rsidP="171C813F" w:rsidRDefault="171C813F" w14:paraId="0382CC13" w14:textId="20F9AB3A">
            <w:pPr>
              <w:pStyle w:val="Paragraphedeliste"/>
              <w:numPr>
                <w:ilvl w:val="0"/>
                <w:numId w:val="8"/>
              </w:numPr>
              <w:spacing w:line="256" w:lineRule="auto"/>
              <w:jc w:val="left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67" w:type="dxa"/>
            <w:tcMar/>
          </w:tcPr>
          <w:p w:rsidR="61BDBC30" w:rsidP="171C813F" w:rsidRDefault="61BDBC30" w14:paraId="73BC9F3E" w14:textId="11AC40FC">
            <w:pPr>
              <w:pStyle w:val="Normal"/>
              <w:spacing w:line="256" w:lineRule="auto"/>
              <w:ind w:left="0"/>
              <w:jc w:val="left"/>
            </w:pPr>
            <w:r w:rsidR="61BDBC30">
              <w:rPr/>
              <w:t>Mettre les statuts dans des labels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1" w:type="dxa"/>
            <w:tcMar/>
          </w:tcPr>
          <w:p w:rsidR="27FF8A40" w:rsidP="171C813F" w:rsidRDefault="27FF8A40" w14:paraId="3499D915" w14:textId="5C1B1F3A">
            <w:pPr>
              <w:pStyle w:val="Paragraphedeliste"/>
              <w:spacing w:after="60" w:line="256" w:lineRule="auto"/>
              <w:ind w:left="0"/>
              <w:jc w:val="left"/>
            </w:pPr>
            <w:r w:rsidR="27FF8A40">
              <w:rPr/>
              <w:t>EKA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8" w:type="dxa"/>
            <w:tcBorders>
              <w:right w:val="single" w:color="auto" w:sz="4" w:space="0"/>
            </w:tcBorders>
            <w:tcMar/>
          </w:tcPr>
          <w:p w:rsidR="5CFBAEF5" w:rsidP="171C813F" w:rsidRDefault="5CFBAEF5" w14:paraId="62265301" w14:textId="462129C1">
            <w:pPr>
              <w:pStyle w:val="Normal"/>
              <w:spacing w:line="256" w:lineRule="auto"/>
              <w:ind w:left="0"/>
              <w:jc w:val="left"/>
            </w:pPr>
            <w:r w:rsidR="5CFBAEF5">
              <w:rPr/>
              <w:t>01/10/2024</w:t>
            </w:r>
          </w:p>
        </w:tc>
      </w:tr>
      <w:tr w:rsidR="171C813F" w:rsidTr="171C813F" w14:paraId="4FE45464">
        <w:trPr>
          <w:trHeight w:val="55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4" w:type="dxa"/>
            <w:tcBorders>
              <w:left w:val="single" w:color="auto" w:sz="4" w:space="0"/>
            </w:tcBorders>
            <w:tcMar/>
          </w:tcPr>
          <w:p w:rsidR="171C813F" w:rsidP="171C813F" w:rsidRDefault="171C813F" w14:paraId="57F09621" w14:textId="4A5100D8">
            <w:pPr>
              <w:pStyle w:val="Paragraphedeliste"/>
              <w:numPr>
                <w:ilvl w:val="0"/>
                <w:numId w:val="8"/>
              </w:numPr>
              <w:spacing w:line="256" w:lineRule="auto"/>
              <w:jc w:val="left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67" w:type="dxa"/>
            <w:tcMar/>
          </w:tcPr>
          <w:p w:rsidR="61BDBC30" w:rsidP="171C813F" w:rsidRDefault="61BDBC30" w14:paraId="2CEB7313" w14:textId="14A81CA3">
            <w:pPr>
              <w:pStyle w:val="Normal"/>
              <w:spacing w:line="256" w:lineRule="auto"/>
              <w:ind w:left="0"/>
              <w:jc w:val="left"/>
            </w:pPr>
            <w:r w:rsidR="61BDBC30">
              <w:rPr/>
              <w:t>Améliorer la responsivité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1" w:type="dxa"/>
            <w:tcMar/>
          </w:tcPr>
          <w:p w:rsidR="483E2FB3" w:rsidP="171C813F" w:rsidRDefault="483E2FB3" w14:paraId="31A13AED" w14:textId="74F1B97E">
            <w:pPr>
              <w:pStyle w:val="Paragraphedeliste"/>
              <w:spacing w:after="60" w:line="256" w:lineRule="auto"/>
              <w:ind w:left="0"/>
              <w:jc w:val="left"/>
            </w:pPr>
            <w:r w:rsidR="483E2FB3">
              <w:rPr/>
              <w:t>EKA</w:t>
            </w:r>
          </w:p>
          <w:p w:rsidR="171C813F" w:rsidP="171C813F" w:rsidRDefault="171C813F" w14:paraId="70F649F2" w14:textId="6286B539">
            <w:pPr>
              <w:pStyle w:val="Paragraphedeliste"/>
              <w:spacing w:line="256" w:lineRule="auto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8" w:type="dxa"/>
            <w:tcBorders>
              <w:right w:val="single" w:color="auto" w:sz="4" w:space="0"/>
            </w:tcBorders>
            <w:tcMar/>
          </w:tcPr>
          <w:p w:rsidR="39E640B9" w:rsidP="171C813F" w:rsidRDefault="39E640B9" w14:paraId="20760E17" w14:textId="0A3E06A3">
            <w:pPr>
              <w:pStyle w:val="Normal"/>
              <w:spacing w:line="256" w:lineRule="auto"/>
              <w:ind w:left="0"/>
              <w:jc w:val="left"/>
            </w:pPr>
            <w:r w:rsidR="39E640B9">
              <w:rPr/>
              <w:t>04/10/2024</w:t>
            </w:r>
          </w:p>
        </w:tc>
      </w:tr>
      <w:tr w:rsidR="171C813F" w:rsidTr="171C813F" w14:paraId="491CB782">
        <w:trPr>
          <w:trHeight w:val="55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4" w:type="dxa"/>
            <w:tcBorders>
              <w:left w:val="single" w:color="auto" w:sz="4" w:space="0"/>
            </w:tcBorders>
            <w:tcMar/>
          </w:tcPr>
          <w:p w:rsidR="171C813F" w:rsidP="171C813F" w:rsidRDefault="171C813F" w14:paraId="25B4F863" w14:textId="20B81E20">
            <w:pPr>
              <w:pStyle w:val="Paragraphedeliste"/>
              <w:numPr>
                <w:ilvl w:val="0"/>
                <w:numId w:val="8"/>
              </w:numPr>
              <w:spacing w:line="256" w:lineRule="auto"/>
              <w:jc w:val="left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67" w:type="dxa"/>
            <w:tcMar/>
          </w:tcPr>
          <w:p w:rsidR="7D05FAFA" w:rsidP="171C813F" w:rsidRDefault="7D05FAFA" w14:paraId="43F838DF" w14:textId="08568960">
            <w:pPr>
              <w:pStyle w:val="Normal"/>
              <w:spacing w:line="256" w:lineRule="auto"/>
              <w:ind w:left="0"/>
              <w:jc w:val="left"/>
            </w:pPr>
            <w:r w:rsidR="7D05FAFA">
              <w:rPr/>
              <w:t xml:space="preserve">Modifier l’ordre des champs dans </w:t>
            </w:r>
            <w:r w:rsidR="56D0032B">
              <w:rPr/>
              <w:t>la page de signalisation de réception d’un colis</w:t>
            </w:r>
            <w:r w:rsidR="3563C089">
              <w:rPr/>
              <w:t xml:space="preserve"> et faire un contrôle sur l’assurance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1" w:type="dxa"/>
            <w:tcMar/>
          </w:tcPr>
          <w:p w:rsidR="6C9F7528" w:rsidP="171C813F" w:rsidRDefault="6C9F7528" w14:paraId="27DFA0D9" w14:textId="16B67D49">
            <w:pPr>
              <w:pStyle w:val="Paragraphedeliste"/>
              <w:spacing w:after="60" w:line="256" w:lineRule="auto"/>
              <w:ind w:left="0"/>
              <w:jc w:val="left"/>
            </w:pPr>
            <w:r w:rsidR="6C9F7528">
              <w:rPr/>
              <w:t>ASY</w:t>
            </w:r>
          </w:p>
          <w:p w:rsidR="171C813F" w:rsidP="171C813F" w:rsidRDefault="171C813F" w14:paraId="26CACC43" w14:textId="6CA2A64E">
            <w:pPr>
              <w:pStyle w:val="Paragraphedeliste"/>
              <w:spacing w:line="256" w:lineRule="auto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8" w:type="dxa"/>
            <w:tcBorders>
              <w:right w:val="single" w:color="auto" w:sz="4" w:space="0"/>
            </w:tcBorders>
            <w:tcMar/>
          </w:tcPr>
          <w:p w:rsidR="3019E08B" w:rsidP="171C813F" w:rsidRDefault="3019E08B" w14:paraId="6254EDB1" w14:textId="73196B45">
            <w:pPr>
              <w:pStyle w:val="Normal"/>
              <w:spacing w:line="256" w:lineRule="auto"/>
              <w:ind w:left="0"/>
              <w:jc w:val="left"/>
            </w:pPr>
            <w:r w:rsidR="3019E08B">
              <w:rPr/>
              <w:t>02/10/2024</w:t>
            </w:r>
          </w:p>
        </w:tc>
      </w:tr>
      <w:tr w:rsidR="171C813F" w:rsidTr="171C813F" w14:paraId="771A6FD9">
        <w:trPr>
          <w:trHeight w:val="55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4" w:type="dxa"/>
            <w:tcBorders>
              <w:left w:val="single" w:color="auto" w:sz="4" w:space="0"/>
            </w:tcBorders>
            <w:tcMar/>
          </w:tcPr>
          <w:p w:rsidR="171C813F" w:rsidP="171C813F" w:rsidRDefault="171C813F" w14:paraId="11D11CB0" w14:textId="6195E933">
            <w:pPr>
              <w:pStyle w:val="Paragraphedeliste"/>
              <w:numPr>
                <w:ilvl w:val="0"/>
                <w:numId w:val="8"/>
              </w:numPr>
              <w:spacing w:line="256" w:lineRule="auto"/>
              <w:jc w:val="left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67" w:type="dxa"/>
            <w:tcMar/>
          </w:tcPr>
          <w:p w:rsidR="5CF29EDA" w:rsidP="171C813F" w:rsidRDefault="5CF29EDA" w14:paraId="3E3150E2" w14:textId="1ECEC8BB">
            <w:pPr>
              <w:pStyle w:val="Normal"/>
              <w:spacing w:line="256" w:lineRule="auto"/>
              <w:ind w:left="0"/>
              <w:jc w:val="left"/>
            </w:pPr>
            <w:r w:rsidR="5CF29EDA">
              <w:rPr/>
              <w:t xml:space="preserve">Ajouter une option pour </w:t>
            </w:r>
            <w:r w:rsidR="5CF29EDA">
              <w:rPr/>
              <w:t>enregistrer</w:t>
            </w:r>
            <w:r w:rsidR="5CF29EDA">
              <w:rPr/>
              <w:t xml:space="preserve"> dans un brouillon la page de signalisation de réception d’un colis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1" w:type="dxa"/>
            <w:tcMar/>
          </w:tcPr>
          <w:p w:rsidR="22AE4FE2" w:rsidP="171C813F" w:rsidRDefault="22AE4FE2" w14:paraId="47FACCEF" w14:textId="16B67D49">
            <w:pPr>
              <w:pStyle w:val="Paragraphedeliste"/>
              <w:spacing w:after="60" w:line="256" w:lineRule="auto"/>
              <w:ind w:left="0"/>
              <w:jc w:val="left"/>
            </w:pPr>
            <w:r w:rsidR="22AE4FE2">
              <w:rPr/>
              <w:t>ASY</w:t>
            </w:r>
          </w:p>
          <w:p w:rsidR="171C813F" w:rsidP="171C813F" w:rsidRDefault="171C813F" w14:paraId="50EBEC10" w14:textId="7A66545F">
            <w:pPr>
              <w:pStyle w:val="Paragraphedeliste"/>
              <w:spacing w:line="256" w:lineRule="auto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8" w:type="dxa"/>
            <w:tcBorders>
              <w:right w:val="single" w:color="auto" w:sz="4" w:space="0"/>
            </w:tcBorders>
            <w:tcMar/>
          </w:tcPr>
          <w:p w:rsidR="2AA335F5" w:rsidP="171C813F" w:rsidRDefault="2AA335F5" w14:paraId="74DB44AC" w14:textId="29C1993C">
            <w:pPr>
              <w:pStyle w:val="Normal"/>
              <w:spacing w:line="256" w:lineRule="auto"/>
              <w:ind w:left="0"/>
              <w:jc w:val="left"/>
            </w:pPr>
            <w:r w:rsidR="2AA335F5">
              <w:rPr/>
              <w:t>07/10/2024</w:t>
            </w:r>
          </w:p>
        </w:tc>
      </w:tr>
      <w:tr w:rsidR="171C813F" w:rsidTr="171C813F" w14:paraId="68F7FBDC">
        <w:trPr>
          <w:trHeight w:val="55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4" w:type="dxa"/>
            <w:tcBorders>
              <w:left w:val="single" w:color="auto" w:sz="4" w:space="0"/>
            </w:tcBorders>
            <w:tcMar/>
          </w:tcPr>
          <w:p w:rsidR="171C813F" w:rsidP="171C813F" w:rsidRDefault="171C813F" w14:paraId="0B638AF9" w14:textId="4A8C7E0F">
            <w:pPr>
              <w:pStyle w:val="Paragraphedeliste"/>
              <w:numPr>
                <w:ilvl w:val="0"/>
                <w:numId w:val="8"/>
              </w:numPr>
              <w:spacing w:line="256" w:lineRule="auto"/>
              <w:jc w:val="left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67" w:type="dxa"/>
            <w:tcMar/>
          </w:tcPr>
          <w:p w:rsidR="70CA3ED4" w:rsidP="171C813F" w:rsidRDefault="70CA3ED4" w14:paraId="4E8926A3" w14:textId="1F896D9D">
            <w:pPr>
              <w:pStyle w:val="Normal"/>
              <w:spacing w:line="256" w:lineRule="auto"/>
              <w:ind w:left="0"/>
              <w:jc w:val="left"/>
            </w:pPr>
            <w:r w:rsidR="70CA3ED4">
              <w:rPr/>
              <w:t>Ajouter le nombre d’articles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1" w:type="dxa"/>
            <w:tcMar/>
          </w:tcPr>
          <w:p w:rsidR="33D801E4" w:rsidP="171C813F" w:rsidRDefault="33D801E4" w14:paraId="69688803" w14:textId="16B67D49">
            <w:pPr>
              <w:pStyle w:val="Paragraphedeliste"/>
              <w:spacing w:after="60" w:line="256" w:lineRule="auto"/>
              <w:ind w:left="0"/>
              <w:jc w:val="left"/>
            </w:pPr>
            <w:r w:rsidR="33D801E4">
              <w:rPr/>
              <w:t>ASY</w:t>
            </w:r>
          </w:p>
          <w:p w:rsidR="171C813F" w:rsidP="171C813F" w:rsidRDefault="171C813F" w14:paraId="7724758F" w14:textId="3EEFCE2C">
            <w:pPr>
              <w:pStyle w:val="Paragraphedeliste"/>
              <w:spacing w:line="256" w:lineRule="auto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8" w:type="dxa"/>
            <w:tcBorders>
              <w:right w:val="single" w:color="auto" w:sz="4" w:space="0"/>
            </w:tcBorders>
            <w:tcMar/>
          </w:tcPr>
          <w:p w:rsidR="0FBFE7C9" w:rsidP="171C813F" w:rsidRDefault="0FBFE7C9" w14:paraId="71822BF9" w14:textId="414F7615">
            <w:pPr>
              <w:pStyle w:val="Normal"/>
              <w:spacing w:line="256" w:lineRule="auto"/>
              <w:ind w:left="0"/>
              <w:jc w:val="left"/>
            </w:pPr>
            <w:r w:rsidR="0FBFE7C9">
              <w:rPr/>
              <w:t>01/10/2024</w:t>
            </w:r>
          </w:p>
        </w:tc>
      </w:tr>
      <w:tr w:rsidR="171C813F" w:rsidTr="171C813F" w14:paraId="7AB17DBD">
        <w:trPr>
          <w:trHeight w:val="55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4" w:type="dxa"/>
            <w:tcBorders>
              <w:left w:val="single" w:color="auto" w:sz="4" w:space="0"/>
            </w:tcBorders>
            <w:tcMar/>
          </w:tcPr>
          <w:p w:rsidR="171C813F" w:rsidP="171C813F" w:rsidRDefault="171C813F" w14:paraId="24ADBB4F" w14:textId="2A3BD7C0">
            <w:pPr>
              <w:pStyle w:val="Paragraphedeliste"/>
              <w:numPr>
                <w:ilvl w:val="0"/>
                <w:numId w:val="8"/>
              </w:numPr>
              <w:spacing w:line="256" w:lineRule="auto"/>
              <w:jc w:val="left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67" w:type="dxa"/>
            <w:tcMar/>
          </w:tcPr>
          <w:p w:rsidR="0048E5B8" w:rsidP="171C813F" w:rsidRDefault="0048E5B8" w14:paraId="69737E29" w14:textId="7DF05AEE">
            <w:pPr>
              <w:pStyle w:val="Normal"/>
              <w:spacing w:line="256" w:lineRule="auto"/>
              <w:ind w:left="0"/>
              <w:jc w:val="left"/>
            </w:pPr>
            <w:r w:rsidR="0048E5B8">
              <w:rPr/>
              <w:t>Mettre une liste déroulante à choix multiples pour le type de produits et la lier au nombre d’</w:t>
            </w:r>
            <w:r w:rsidR="0048E5B8">
              <w:rPr/>
              <w:t>articles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1" w:type="dxa"/>
            <w:tcMar/>
          </w:tcPr>
          <w:p w:rsidR="46C36645" w:rsidP="171C813F" w:rsidRDefault="46C36645" w14:paraId="1FA2357F" w14:textId="16B67D49">
            <w:pPr>
              <w:pStyle w:val="Paragraphedeliste"/>
              <w:spacing w:after="60" w:line="256" w:lineRule="auto"/>
              <w:ind w:left="0"/>
              <w:jc w:val="left"/>
            </w:pPr>
            <w:r w:rsidR="46C36645">
              <w:rPr/>
              <w:t>ASY</w:t>
            </w:r>
          </w:p>
          <w:p w:rsidR="171C813F" w:rsidP="171C813F" w:rsidRDefault="171C813F" w14:paraId="4B534D3A" w14:textId="16CB78B4">
            <w:pPr>
              <w:pStyle w:val="Paragraphedeliste"/>
              <w:spacing w:line="256" w:lineRule="auto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8" w:type="dxa"/>
            <w:tcBorders>
              <w:right w:val="single" w:color="auto" w:sz="4" w:space="0"/>
            </w:tcBorders>
            <w:tcMar/>
          </w:tcPr>
          <w:p w:rsidR="20633E29" w:rsidP="171C813F" w:rsidRDefault="20633E29" w14:paraId="7E14BB7E" w14:textId="09352529">
            <w:pPr>
              <w:pStyle w:val="Normal"/>
              <w:spacing w:line="256" w:lineRule="auto"/>
              <w:ind w:left="0"/>
              <w:jc w:val="left"/>
            </w:pPr>
            <w:r w:rsidR="20633E29">
              <w:rPr/>
              <w:t>03/10/2024</w:t>
            </w:r>
          </w:p>
        </w:tc>
      </w:tr>
      <w:tr w:rsidR="171C813F" w:rsidTr="171C813F" w14:paraId="630FEF28">
        <w:trPr>
          <w:trHeight w:val="55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4" w:type="dxa"/>
            <w:tcBorders>
              <w:left w:val="single" w:color="auto" w:sz="4" w:space="0"/>
            </w:tcBorders>
            <w:tcMar/>
          </w:tcPr>
          <w:p w:rsidR="171C813F" w:rsidP="171C813F" w:rsidRDefault="171C813F" w14:paraId="05261028" w14:textId="491C7011">
            <w:pPr>
              <w:pStyle w:val="Paragraphedeliste"/>
              <w:numPr>
                <w:ilvl w:val="0"/>
                <w:numId w:val="8"/>
              </w:numPr>
              <w:spacing w:line="256" w:lineRule="auto"/>
              <w:jc w:val="left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67" w:type="dxa"/>
            <w:tcMar/>
          </w:tcPr>
          <w:p w:rsidR="0048E5B8" w:rsidP="171C813F" w:rsidRDefault="0048E5B8" w14:paraId="1368CD9D" w14:textId="2DC21991">
            <w:pPr>
              <w:pStyle w:val="Normal"/>
              <w:spacing w:line="256" w:lineRule="auto"/>
              <w:ind w:left="0"/>
              <w:jc w:val="left"/>
            </w:pPr>
            <w:r w:rsidR="0048E5B8">
              <w:rPr/>
              <w:t xml:space="preserve">Ajouter un espace pour joindre des pièces jointes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1" w:type="dxa"/>
            <w:tcMar/>
          </w:tcPr>
          <w:p w:rsidR="42B3A6E1" w:rsidP="171C813F" w:rsidRDefault="42B3A6E1" w14:paraId="73837B07" w14:textId="16B67D49">
            <w:pPr>
              <w:pStyle w:val="Paragraphedeliste"/>
              <w:spacing w:after="60" w:line="256" w:lineRule="auto"/>
              <w:ind w:left="0"/>
              <w:jc w:val="left"/>
            </w:pPr>
            <w:r w:rsidR="42B3A6E1">
              <w:rPr/>
              <w:t>ASY</w:t>
            </w:r>
          </w:p>
          <w:p w:rsidR="171C813F" w:rsidP="171C813F" w:rsidRDefault="171C813F" w14:paraId="499B82DB" w14:textId="45DA47A3">
            <w:pPr>
              <w:pStyle w:val="Paragraphedeliste"/>
              <w:spacing w:line="256" w:lineRule="auto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8" w:type="dxa"/>
            <w:tcBorders>
              <w:right w:val="single" w:color="auto" w:sz="4" w:space="0"/>
            </w:tcBorders>
            <w:tcMar/>
          </w:tcPr>
          <w:p w:rsidR="4C120B49" w:rsidP="171C813F" w:rsidRDefault="4C120B49" w14:paraId="04777C89" w14:textId="030F6E69">
            <w:pPr>
              <w:pStyle w:val="Normal"/>
              <w:spacing w:line="256" w:lineRule="auto"/>
              <w:ind w:left="0"/>
              <w:jc w:val="left"/>
            </w:pPr>
            <w:r w:rsidR="4C120B49">
              <w:rPr/>
              <w:t>04/10/2024</w:t>
            </w:r>
          </w:p>
        </w:tc>
      </w:tr>
      <w:tr w:rsidR="171C813F" w:rsidTr="171C813F" w14:paraId="08263C53">
        <w:trPr>
          <w:trHeight w:val="555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4" w:type="dxa"/>
            <w:tcBorders>
              <w:left w:val="single" w:color="auto" w:sz="4" w:space="0"/>
            </w:tcBorders>
            <w:tcMar/>
          </w:tcPr>
          <w:p w:rsidR="171C813F" w:rsidP="171C813F" w:rsidRDefault="171C813F" w14:paraId="11CCB88D" w14:textId="6A3969E8">
            <w:pPr>
              <w:pStyle w:val="Paragraphedeliste"/>
              <w:numPr>
                <w:ilvl w:val="0"/>
                <w:numId w:val="8"/>
              </w:numPr>
              <w:spacing w:line="256" w:lineRule="auto"/>
              <w:jc w:val="left"/>
              <w:rPr>
                <w:rFonts w:ascii="Calibri" w:hAnsi="Calibri" w:cs="Calibri" w:asciiTheme="minorAscii" w:hAnsiTheme="minorAscii" w:cstheme="minorAsci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67" w:type="dxa"/>
            <w:tcMar/>
          </w:tcPr>
          <w:p w:rsidR="0048E5B8" w:rsidP="171C813F" w:rsidRDefault="0048E5B8" w14:paraId="71ADD74A" w14:textId="386A7016">
            <w:pPr>
              <w:pStyle w:val="Normal"/>
              <w:spacing w:line="256" w:lineRule="auto"/>
              <w:ind w:left="0"/>
              <w:jc w:val="left"/>
            </w:pPr>
            <w:r w:rsidR="0048E5B8">
              <w:rPr/>
              <w:t>Modifier l’ordre d</w:t>
            </w:r>
            <w:r w:rsidR="0DD9C681">
              <w:rPr/>
              <w:t>e la barre de</w:t>
            </w:r>
            <w:r w:rsidR="0048E5B8">
              <w:rPr/>
              <w:t xml:space="preserve">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1" w:type="dxa"/>
            <w:tcMar/>
          </w:tcPr>
          <w:p w:rsidR="5EFCE0A9" w:rsidP="171C813F" w:rsidRDefault="5EFCE0A9" w14:paraId="1F36B1FE" w14:textId="070A5460">
            <w:pPr>
              <w:pStyle w:val="Paragraphedeliste"/>
              <w:spacing w:after="60" w:line="256" w:lineRule="auto"/>
              <w:ind w:left="0"/>
              <w:jc w:val="left"/>
            </w:pPr>
            <w:r w:rsidR="5EFCE0A9">
              <w:rPr/>
              <w:t>EKA</w:t>
            </w:r>
          </w:p>
          <w:p w:rsidR="171C813F" w:rsidP="171C813F" w:rsidRDefault="171C813F" w14:paraId="715D4122" w14:textId="694FBB42">
            <w:pPr>
              <w:pStyle w:val="Paragraphedeliste"/>
              <w:spacing w:line="256" w:lineRule="auto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8" w:type="dxa"/>
            <w:tcBorders>
              <w:right w:val="single" w:color="auto" w:sz="4" w:space="0"/>
            </w:tcBorders>
            <w:tcMar/>
          </w:tcPr>
          <w:p w:rsidR="64B7BEDE" w:rsidP="171C813F" w:rsidRDefault="64B7BEDE" w14:paraId="286350E2" w14:textId="38A5983C">
            <w:pPr>
              <w:pStyle w:val="Normal"/>
              <w:spacing w:line="256" w:lineRule="auto"/>
              <w:ind w:left="0"/>
              <w:jc w:val="left"/>
            </w:pPr>
            <w:r w:rsidR="64B7BEDE">
              <w:rPr/>
              <w:t>30/09/2024</w:t>
            </w:r>
          </w:p>
        </w:tc>
      </w:tr>
    </w:tbl>
    <w:p w:rsidR="171C813F" w:rsidRDefault="171C813F" w14:paraId="6567A7FE" w14:textId="2BC685C0"/>
    <w:p w:rsidR="00754247" w:rsidP="00754247" w:rsidRDefault="00754247" w14:paraId="4E441DC7" w14:textId="77777777">
      <w:pPr>
        <w:pStyle w:val="Titre1"/>
      </w:pPr>
      <w:bookmarkStart w:name="_Toc145592289" w:id="4"/>
      <w:r>
        <w:t>Prochaine réunion</w:t>
      </w:r>
      <w:bookmarkEnd w:id="4"/>
    </w:p>
    <w:p w:rsidRPr="005E1473" w:rsidR="00754247" w:rsidP="00BE5E98" w:rsidRDefault="00481902" w14:paraId="263741B9" w14:textId="530AED36">
      <w:pPr>
        <w:ind w:left="0"/>
      </w:pPr>
      <w:r w:rsidR="00481902">
        <w:rPr/>
        <w:t xml:space="preserve">La prochaine réunion est prévue le </w:t>
      </w:r>
      <w:r w:rsidR="00CD49FB">
        <w:rPr/>
        <w:t>30</w:t>
      </w:r>
      <w:r w:rsidR="00481902">
        <w:rPr/>
        <w:t xml:space="preserve"> </w:t>
      </w:r>
      <w:r w:rsidR="00481902">
        <w:rPr/>
        <w:t>Septembre</w:t>
      </w:r>
      <w:r w:rsidR="00481902">
        <w:rPr/>
        <w:t xml:space="preserve"> </w:t>
      </w:r>
      <w:r w:rsidR="00CD49FB">
        <w:rPr/>
        <w:t>2024</w:t>
      </w:r>
      <w:r w:rsidR="00481902">
        <w:rPr/>
        <w:t xml:space="preserve"> </w:t>
      </w:r>
      <w:r w:rsidR="2B1E9A53">
        <w:rPr/>
        <w:t>et portera sur le suivi de l’avancement de l’application.</w:t>
      </w:r>
    </w:p>
    <w:p w:rsidRPr="00A514CF" w:rsidR="00754247" w:rsidP="009C1733" w:rsidRDefault="00754247" w14:paraId="68104CDF" w14:textId="77777777">
      <w:pPr>
        <w:spacing w:after="60" w:line="256" w:lineRule="auto"/>
        <w:ind w:left="0"/>
        <w:jc w:val="left"/>
        <w:rPr>
          <w:rFonts w:asciiTheme="minorHAnsi" w:hAnsiTheme="minorHAnsi" w:cstheme="minorHAnsi"/>
          <w:sz w:val="22"/>
          <w:szCs w:val="24"/>
        </w:rPr>
      </w:pPr>
    </w:p>
    <w:sectPr w:rsidRPr="00A514CF" w:rsidR="00754247" w:rsidSect="003774DF">
      <w:headerReference w:type="default" r:id="rId12"/>
      <w:footerReference w:type="default" r:id="rId13"/>
      <w:headerReference w:type="first" r:id="rId14"/>
      <w:footerReference w:type="first" r:id="rId15"/>
      <w:pgSz w:w="11907" w:h="16839" w:orient="portrait" w:code="9"/>
      <w:pgMar w:top="1391" w:right="794" w:bottom="1797" w:left="1134" w:header="284" w:footer="727" w:gutter="0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Pr="00A639B4" w:rsidR="000F0650" w:rsidRDefault="000F0650" w14:paraId="6CFF53B3" w14:textId="77777777">
      <w:r w:rsidRPr="00A639B4">
        <w:separator/>
      </w:r>
    </w:p>
  </w:endnote>
  <w:endnote w:type="continuationSeparator" w:id="0">
    <w:p w:rsidRPr="00A639B4" w:rsidR="000F0650" w:rsidRDefault="000F0650" w14:paraId="62C574E8" w14:textId="77777777">
      <w:r w:rsidRPr="00A639B4">
        <w:continuationSeparator/>
      </w:r>
    </w:p>
  </w:endnote>
  <w:endnote w:type="continuationNotice" w:id="1">
    <w:p w:rsidR="000F0650" w:rsidRDefault="000F0650" w14:paraId="6D94C463" w14:textId="77777777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du wp14">
  <w:p w:rsidR="000B0AF2" w:rsidP="00B311D8" w:rsidRDefault="000B0AF2" w14:paraId="47AF9B82" w14:textId="5D13717C">
    <w:pPr>
      <w:pStyle w:val="StylepourPieddepage"/>
      <w:ind w:left="0"/>
      <w:rPr>
        <w:lang w:val="en-US"/>
      </w:rPr>
    </w:pPr>
    <w:r w:rsidRPr="00FE2BAF">
      <w:rPr>
        <w:noProof/>
      </w:rPr>
      <w:drawing>
        <wp:anchor distT="0" distB="0" distL="114300" distR="114300" simplePos="0" relativeHeight="251672064" behindDoc="0" locked="0" layoutInCell="1" allowOverlap="1" wp14:anchorId="081E391B" wp14:editId="74E352BD">
          <wp:simplePos x="0" y="0"/>
          <wp:positionH relativeFrom="column">
            <wp:posOffset>5212877</wp:posOffset>
          </wp:positionH>
          <wp:positionV relativeFrom="paragraph">
            <wp:posOffset>81575</wp:posOffset>
          </wp:positionV>
          <wp:extent cx="1257300" cy="278400"/>
          <wp:effectExtent l="0" t="0" r="0" b="7620"/>
          <wp:wrapNone/>
          <wp:docPr id="20" name="Image 20">
            <a:extLst xmlns:a="http://schemas.openxmlformats.org/drawingml/2006/main">
              <a:ext uri="{FF2B5EF4-FFF2-40B4-BE49-F238E27FC236}">
                <a16:creationId xmlns:a16="http://schemas.microsoft.com/office/drawing/2014/main" id="{691F239C-A952-42D9-9942-681879BCA12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 20">
                    <a:extLst>
                      <a:ext uri="{FF2B5EF4-FFF2-40B4-BE49-F238E27FC236}">
                        <a16:creationId xmlns:a16="http://schemas.microsoft.com/office/drawing/2014/main" id="{691F239C-A952-42D9-9942-681879BCA12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94" b="1494"/>
                  <a:stretch>
                    <a:fillRect/>
                  </a:stretch>
                </pic:blipFill>
                <pic:spPr>
                  <a:xfrm>
                    <a:off x="0" y="0"/>
                    <a:ext cx="1257300" cy="27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4F79A39" wp14:editId="103D61F3">
              <wp:simplePos x="0" y="0"/>
              <wp:positionH relativeFrom="column">
                <wp:posOffset>25400</wp:posOffset>
              </wp:positionH>
              <wp:positionV relativeFrom="paragraph">
                <wp:posOffset>222250</wp:posOffset>
              </wp:positionV>
              <wp:extent cx="5076000" cy="0"/>
              <wp:effectExtent l="0" t="0" r="0" b="0"/>
              <wp:wrapNone/>
              <wp:docPr id="18" name="Connecteur droit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76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E5151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Connecteur droit 18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e51519" strokeweight=".5pt" from="2pt,17.5pt" to="401.7pt,17.5pt" w14:anchorId="38F903F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"/>
          </w:pict>
        </mc:Fallback>
      </mc:AlternateContent>
    </w:r>
  </w:p>
  <w:p w:rsidRPr="00387DD1" w:rsidR="00E25867" w:rsidP="00B311D8" w:rsidRDefault="01A9AF19" w14:paraId="42D920E2" w14:textId="668EF8B0">
    <w:pPr>
      <w:pStyle w:val="StylepourPieddepage"/>
      <w:ind w:left="0"/>
      <w:rPr>
        <w:lang w:val="en-US"/>
      </w:rPr>
    </w:pPr>
    <w:r w:rsidRPr="00387DD1">
      <w:rPr>
        <w:lang w:val="en-US"/>
      </w:rPr>
      <w:t xml:space="preserve">© Inclusive IT, </w:t>
    </w:r>
    <w:r w:rsidR="00B311D8">
      <w:fldChar w:fldCharType="begin"/>
    </w:r>
    <w:r w:rsidR="00B311D8">
      <w:instrText xml:space="preserve"> DATE \@ "yyyy" \* MERGEFORMAT </w:instrText>
    </w:r>
    <w:r w:rsidR="00B311D8">
      <w:fldChar w:fldCharType="separate"/>
    </w:r>
    <w:r w:rsidR="00943640">
      <w:rPr>
        <w:noProof/>
      </w:rPr>
      <w:t>2024</w:t>
    </w:r>
    <w:r w:rsidR="00B311D8">
      <w:fldChar w:fldCharType="end"/>
    </w:r>
    <w:r w:rsidRPr="00387DD1">
      <w:rPr>
        <w:lang w:val="en-US"/>
      </w:rPr>
      <w:t xml:space="preserve"> / </w:t>
    </w:r>
    <w:proofErr w:type="gramStart"/>
    <w:r w:rsidRPr="00387DD1">
      <w:rPr>
        <w:lang w:val="en-US"/>
      </w:rPr>
      <w:t>Ref. :</w:t>
    </w:r>
    <w:proofErr w:type="gramEnd"/>
    <w:r w:rsidRPr="00387DD1">
      <w:rPr>
        <w:lang w:val="en-US"/>
      </w:rPr>
      <w:t xml:space="preserve"> </w:t>
    </w:r>
    <w:r w:rsidR="00B30BA9">
      <w:rPr>
        <w:lang w:val="en-US"/>
      </w:rPr>
      <w:t>202</w:t>
    </w:r>
    <w:r w:rsidR="00943640">
      <w:rPr>
        <w:lang w:val="en-US"/>
      </w:rPr>
      <w:t>40927</w:t>
    </w:r>
  </w:p>
  <w:p w:rsidRPr="00B311D8" w:rsidR="00C85317" w:rsidP="00B311D8" w:rsidRDefault="00B311D8" w14:paraId="0AE82D08" w14:textId="14BBE3C0">
    <w:pPr>
      <w:pStyle w:val="NumrotationduPieddepage"/>
    </w:pPr>
    <w:r>
      <w:fldChar w:fldCharType="begin"/>
    </w:r>
    <w:r>
      <w:instrText xml:space="preserve"> PAGE  \* MERGEFORMAT </w:instrText>
    </w:r>
    <w:r>
      <w:fldChar w:fldCharType="separate"/>
    </w:r>
    <w:r w:rsidR="00AC7B5D">
      <w:rPr>
        <w:noProof/>
      </w:rPr>
      <w:t>2</w:t>
    </w:r>
    <w:r>
      <w:fldChar w:fldCharType="end"/>
    </w:r>
    <w:r w:rsidRPr="00A639B4">
      <w:t>/</w:t>
    </w:r>
    <w:r w:rsidR="00CD49FB">
      <w:fldChar w:fldCharType="begin"/>
    </w:r>
    <w:r w:rsidR="00CD49FB">
      <w:instrText>NUMPAGES  \* MERGEFORMAT</w:instrText>
    </w:r>
    <w:r w:rsidR="00CD49FB">
      <w:fldChar w:fldCharType="separate"/>
    </w:r>
    <w:r w:rsidR="00AC7B5D">
      <w:rPr>
        <w:noProof/>
      </w:rPr>
      <w:t>4</w:t>
    </w:r>
    <w:r w:rsidR="00CD49FB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A639B4" w:rsidR="00C85317" w:rsidP="007B1773" w:rsidRDefault="00465560" w14:paraId="11492267" w14:textId="233341F0">
    <w:pPr>
      <w:pStyle w:val="NumrotationduPieddepage"/>
      <w:ind w:left="0"/>
      <w:jc w:val="both"/>
    </w:pPr>
    <w:r w:rsidRPr="006F49BC">
      <w:rPr>
        <w:rFonts w:asciiTheme="majorHAnsi" w:hAnsiTheme="majorHAnsi" w:eastAsiaTheme="majorEastAsia" w:cstheme="majorBidi"/>
        <w:noProof/>
        <w:color w:val="4F81BD" w:themeColor="accent1"/>
        <w:sz w:val="88"/>
        <w:szCs w:val="88"/>
      </w:rPr>
      <w:drawing>
        <wp:anchor distT="0" distB="0" distL="114300" distR="114300" simplePos="0" relativeHeight="251658243" behindDoc="0" locked="0" layoutInCell="1" allowOverlap="1" wp14:anchorId="1157090D" wp14:editId="6883BA7A">
          <wp:simplePos x="0" y="0"/>
          <wp:positionH relativeFrom="column">
            <wp:posOffset>-730723</wp:posOffset>
          </wp:positionH>
          <wp:positionV relativeFrom="paragraph">
            <wp:posOffset>-347003</wp:posOffset>
          </wp:positionV>
          <wp:extent cx="2701290" cy="616565"/>
          <wp:effectExtent l="0" t="0" r="3810" b="0"/>
          <wp:wrapNone/>
          <wp:docPr id="1716195015" name="Image 17161950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95015" name="Image 17161950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1290" cy="616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Pr="00A639B4" w:rsidR="000F0650" w:rsidRDefault="000F0650" w14:paraId="5B727248" w14:textId="77777777"/>
  </w:footnote>
  <w:footnote w:type="continuationSeparator" w:id="0">
    <w:p w:rsidRPr="00A639B4" w:rsidR="000F0650" w:rsidRDefault="000F0650" w14:paraId="4E17C046" w14:textId="77777777"/>
  </w:footnote>
  <w:footnote w:type="continuationNotice" w:id="1">
    <w:p w:rsidRPr="00A639B4" w:rsidR="000F0650" w:rsidRDefault="000F0650" w14:paraId="039F3B3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A639B4" w:rsidR="00C85317" w:rsidP="000B0AF2" w:rsidRDefault="002A018D" w14:paraId="36C7C06F" w14:textId="1147545B">
    <w:pPr>
      <w:pStyle w:val="En-ttedroit"/>
      <w:pBdr>
        <w:bottom w:val="single" w:color="999999" w:sz="2" w:space="26"/>
      </w:pBdr>
    </w:pPr>
    <w:r>
      <w:rPr>
        <w:noProof/>
      </w:rPr>
      <w:drawing>
        <wp:anchor distT="0" distB="0" distL="114300" distR="114300" simplePos="0" relativeHeight="251660294" behindDoc="0" locked="0" layoutInCell="1" allowOverlap="1" wp14:anchorId="178A8623" wp14:editId="13D85196">
          <wp:simplePos x="0" y="0"/>
          <wp:positionH relativeFrom="column">
            <wp:posOffset>5127330</wp:posOffset>
          </wp:positionH>
          <wp:positionV relativeFrom="paragraph">
            <wp:posOffset>-180340</wp:posOffset>
          </wp:positionV>
          <wp:extent cx="993775" cy="993775"/>
          <wp:effectExtent l="0" t="0" r="0" b="0"/>
          <wp:wrapSquare wrapText="bothSides"/>
          <wp:docPr id="1299229230" name="Image 12992292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9229230" name="Image 12992292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3775" cy="993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639B4" w:rsidR="00C85317">
      <w:tab/>
    </w:r>
    <w:r w:rsidRPr="00A639B4" w:rsidR="009C54D0">
      <w:t xml:space="preserve"> </w:t>
    </w:r>
  </w:p>
  <w:p w:rsidRPr="00A639B4" w:rsidR="00C85317" w:rsidP="000B0AF2" w:rsidRDefault="00943640" w14:paraId="282E2C21" w14:textId="34B6F736">
    <w:pPr>
      <w:pBdr>
        <w:bottom w:val="single" w:color="999999" w:sz="2" w:space="26"/>
      </w:pBdr>
      <w:tabs>
        <w:tab w:val="right" w:pos="9960"/>
      </w:tabs>
      <w:spacing w:before="0" w:line="240" w:lineRule="auto"/>
      <w:ind w:left="0"/>
      <w:rPr>
        <w:rFonts w:ascii="Century Gothic" w:hAnsi="Century Gothic"/>
        <w:color w:val="999999"/>
        <w:sz w:val="16"/>
        <w:szCs w:val="16"/>
      </w:rPr>
    </w:pPr>
    <w:r>
      <w:rPr>
        <w:rFonts w:ascii="Century Gothic" w:hAnsi="Century Gothic"/>
        <w:color w:val="999999"/>
        <w:sz w:val="16"/>
        <w:szCs w:val="16"/>
      </w:rPr>
      <w:t>27</w:t>
    </w:r>
    <w:r w:rsidR="002A018D">
      <w:rPr>
        <w:rFonts w:ascii="Century Gothic" w:hAnsi="Century Gothic"/>
        <w:color w:val="999999"/>
        <w:sz w:val="16"/>
        <w:szCs w:val="16"/>
      </w:rPr>
      <w:t>/09</w:t>
    </w:r>
    <w:r w:rsidR="003B27ED">
      <w:rPr>
        <w:rFonts w:ascii="Century Gothic" w:hAnsi="Century Gothic"/>
        <w:color w:val="999999"/>
        <w:sz w:val="16"/>
        <w:szCs w:val="16"/>
      </w:rPr>
      <w:t>/202</w:t>
    </w:r>
    <w:r>
      <w:rPr>
        <w:rFonts w:ascii="Century Gothic" w:hAnsi="Century Gothic"/>
        <w:color w:val="999999"/>
        <w:sz w:val="16"/>
        <w:szCs w:val="16"/>
      </w:rPr>
      <w:t>4</w:t>
    </w:r>
    <w:r w:rsidR="003B27ED">
      <w:rPr>
        <w:rFonts w:ascii="Century Gothic" w:hAnsi="Century Gothic"/>
        <w:color w:val="999999"/>
        <w:sz w:val="16"/>
        <w:szCs w:val="16"/>
      </w:rPr>
      <w:t xml:space="preserve"> </w:t>
    </w:r>
    <w:r w:rsidRPr="00A639B4" w:rsidR="01A9AF19">
      <w:rPr>
        <w:rFonts w:ascii="Century Gothic" w:hAnsi="Century Gothic"/>
        <w:color w:val="999999"/>
        <w:sz w:val="16"/>
        <w:szCs w:val="16"/>
      </w:rPr>
      <w:t xml:space="preserve"> </w:t>
    </w:r>
    <w:r w:rsidRPr="00A639B4" w:rsidR="00D96DAD">
      <w:rPr>
        <w:rStyle w:val="ConfidentielpourEn-tteCar"/>
        <w:color w:val="CF022B"/>
      </w:rPr>
      <w:fldChar w:fldCharType="begin"/>
    </w:r>
    <w:r w:rsidRPr="00A639B4" w:rsidR="00C85317">
      <w:rPr>
        <w:rStyle w:val="ConfidentielpourEn-tteCar"/>
        <w:color w:val="CF022B"/>
      </w:rPr>
      <w:instrText xml:space="preserve"> DOCPROPERTY  DOCSCHAR_splitconfidential </w:instrText>
    </w:r>
    <w:r w:rsidRPr="00A639B4" w:rsidR="00D96DAD">
      <w:rPr>
        <w:rStyle w:val="ConfidentielpourEn-tteCar"/>
        <w:color w:val="CF022B"/>
      </w:rPr>
      <w:fldChar w:fldCharType="separate"/>
    </w:r>
    <w:r w:rsidR="00585C16">
      <w:rPr>
        <w:rStyle w:val="ConfidentielpourEn-tteCar"/>
        <w:color w:val="CF022B"/>
      </w:rPr>
      <w:t>–</w:t>
    </w:r>
    <w:r w:rsidRPr="00A639B4" w:rsidR="00D96DAD">
      <w:rPr>
        <w:rStyle w:val="ConfidentielpourEn-tteCar"/>
        <w:color w:val="CF022B"/>
      </w:rPr>
      <w:fldChar w:fldCharType="end"/>
    </w:r>
    <w:r w:rsidRPr="00A639B4" w:rsidR="01A9AF19">
      <w:rPr>
        <w:rStyle w:val="ConfidentielpourEn-tteCar"/>
        <w:color w:val="CF022B"/>
      </w:rPr>
      <w:t xml:space="preserve"> </w:t>
    </w:r>
    <w:r w:rsidR="00CD49FB">
      <w:fldChar w:fldCharType="begin"/>
    </w:r>
    <w:r w:rsidR="00CD49FB">
      <w:instrText>DOCPROPERTY  DOCSPROP_confidential  \* MERGEFORMAT</w:instrText>
    </w:r>
    <w:r w:rsidR="00CD49FB">
      <w:fldChar w:fldCharType="separate"/>
    </w:r>
    <w:r w:rsidRPr="00585C16" w:rsidR="00585C16">
      <w:rPr>
        <w:rStyle w:val="ConfidentielpourEn-tteCar"/>
        <w:color w:val="CF022B"/>
      </w:rPr>
      <w:t>Confidentiel</w:t>
    </w:r>
    <w:r w:rsidR="00CD49FB">
      <w:rPr>
        <w:rStyle w:val="ConfidentielpourEn-tteCar"/>
        <w:color w:val="CF022B"/>
      </w:rPr>
      <w:fldChar w:fldCharType="end"/>
    </w:r>
    <w:r w:rsidR="00D96DAD">
      <w:fldChar w:fldCharType="begin"/>
    </w:r>
    <w:r w:rsidR="00533435">
      <w:instrText xml:space="preserve"> DOCPROPERTY  DOCSPROP_entity  \* MERGEFORMAT </w:instrText>
    </w:r>
    <w:r w:rsidR="00D96DAD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EB33E7" w:rsidP="00A02E63" w:rsidRDefault="00943640" w14:paraId="4D0F37B4" w14:textId="000C0B30">
    <w:pPr>
      <w:pStyle w:val="En-tte"/>
    </w:pPr>
    <w:r>
      <w:rPr>
        <w:noProof/>
      </w:rPr>
      <w:drawing>
        <wp:anchor distT="0" distB="0" distL="114300" distR="114300" simplePos="0" relativeHeight="251674112" behindDoc="0" locked="0" layoutInCell="1" allowOverlap="1" wp14:anchorId="74139FF4" wp14:editId="7ABD4B35">
          <wp:simplePos x="0" y="0"/>
          <wp:positionH relativeFrom="page">
            <wp:posOffset>4542155</wp:posOffset>
          </wp:positionH>
          <wp:positionV relativeFrom="paragraph">
            <wp:posOffset>95885</wp:posOffset>
          </wp:positionV>
          <wp:extent cx="1560830" cy="1560830"/>
          <wp:effectExtent l="0" t="0" r="1270" b="1270"/>
          <wp:wrapNone/>
          <wp:docPr id="1874847108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4847108" name="Imag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60830" cy="1560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Pr="00A02E63" w:rsidR="00B969E8" w:rsidP="00A02E63" w:rsidRDefault="00B969E8" w14:paraId="0638390F" w14:textId="663450C9">
    <w:pPr>
      <w:pStyle w:val="En-tte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Xq2KEhdvkFh+gh" id="xHRw2gap"/>
    <int:WordHash hashCode="MovRFtznOF9Fxa" id="r3DPUlQc"/>
  </int:Manifest>
  <int:Observations>
    <int:Content id="xHRw2gap">
      <int:Rejection type="LegacyProofing"/>
    </int:Content>
    <int:Content id="r3DPUlQc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40">
    <w:nsid w:val="62aab3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9">
    <w:nsid w:val="7be78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8">
    <w:nsid w:val="ef3ec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7">
    <w:nsid w:val="2cd746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6">
    <w:nsid w:val="7c7082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5">
    <w:nsid w:val="e659e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4">
    <w:nsid w:val="5fc03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3">
    <w:nsid w:val="1bd31d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2">
    <w:nsid w:val="418b80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1">
    <w:nsid w:val="941b0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0">
    <w:nsid w:val="3ec761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9">
    <w:nsid w:val="781897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0" w15:restartNumberingAfterBreak="0">
    <w:nsid w:val="04F01E48"/>
    <w:multiLevelType w:val="multilevel"/>
    <w:tmpl w:val="65EEE404"/>
    <w:lvl w:ilvl="0">
      <w:start w:val="1"/>
      <w:numFmt w:val="none"/>
      <w:pStyle w:val="Titre1"/>
      <w:lvlText w:val=""/>
      <w:lvlJc w:val="left"/>
      <w:pPr>
        <w:tabs>
          <w:tab w:val="num" w:pos="0"/>
        </w:tabs>
        <w:ind w:left="0" w:firstLine="0"/>
      </w:pPr>
      <w:rPr>
        <w:rFonts w:hint="default" w:ascii="Century Gothic" w:hAnsi="Century Gothic"/>
        <w:b w:val="0"/>
        <w:i w:val="0"/>
        <w:color w:val="E51519"/>
        <w:sz w:val="32"/>
        <w:szCs w:val="32"/>
      </w:rPr>
    </w:lvl>
    <w:lvl w:ilvl="1">
      <w:start w:val="1"/>
      <w:numFmt w:val="decimal"/>
      <w:pStyle w:val="Titre1"/>
      <w:lvlText w:val="%2."/>
      <w:lvlJc w:val="left"/>
      <w:pPr>
        <w:tabs>
          <w:tab w:val="num" w:pos="0"/>
        </w:tabs>
        <w:ind w:left="0" w:firstLine="0"/>
      </w:pPr>
      <w:rPr>
        <w:rFonts w:hint="default" w:ascii="Century Gothic" w:hAnsi="Century Gothic"/>
        <w:color w:val="C00000"/>
        <w:sz w:val="32"/>
        <w:szCs w:val="32"/>
      </w:rPr>
    </w:lvl>
    <w:lvl w:ilvl="2">
      <w:start w:val="1"/>
      <w:numFmt w:val="decimal"/>
      <w:pStyle w:val="Titre2"/>
      <w:lvlText w:val="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Titre3"/>
      <w:lvlText w:val="%2.%3.%4."/>
      <w:lvlJc w:val="left"/>
      <w:pPr>
        <w:tabs>
          <w:tab w:val="num" w:pos="1247"/>
        </w:tabs>
        <w:ind w:left="1247" w:hanging="687"/>
      </w:pPr>
      <w:rPr>
        <w:rFonts w:hint="default" w:ascii="Century Gothic" w:hAnsi="Century Gothic"/>
        <w:b w:val="0"/>
        <w:i w:val="0"/>
        <w:sz w:val="24"/>
        <w:szCs w:val="24"/>
      </w:rPr>
    </w:lvl>
    <w:lvl w:ilvl="4">
      <w:start w:val="1"/>
      <w:numFmt w:val="lowerLetter"/>
      <w:pStyle w:val="Titre4"/>
      <w:lvlText w:val="%5."/>
      <w:lvlJc w:val="right"/>
      <w:pPr>
        <w:tabs>
          <w:tab w:val="num" w:pos="1247"/>
        </w:tabs>
        <w:ind w:left="1247" w:hanging="56"/>
      </w:pPr>
      <w:rPr>
        <w:rFonts w:hint="default"/>
        <w:sz w:val="22"/>
        <w:szCs w:val="22"/>
        <w:u w:val="none"/>
      </w:rPr>
    </w:lvl>
    <w:lvl w:ilvl="5">
      <w:start w:val="1"/>
      <w:numFmt w:val="none"/>
      <w:pStyle w:val="Titre5"/>
      <w:suff w:val="space"/>
      <w:lvlText w:val=""/>
      <w:lvlJc w:val="left"/>
      <w:pPr>
        <w:ind w:left="1520" w:firstLine="0"/>
      </w:pPr>
      <w:rPr>
        <w:rFonts w:hint="default"/>
      </w:rPr>
    </w:lvl>
    <w:lvl w:ilvl="6">
      <w:start w:val="1"/>
      <w:numFmt w:val="none"/>
      <w:pStyle w:val="Titre6"/>
      <w:suff w:val="nothing"/>
      <w:lvlText w:val=""/>
      <w:lvlJc w:val="left"/>
      <w:pPr>
        <w:ind w:left="1520" w:firstLine="0"/>
      </w:pPr>
      <w:rPr>
        <w:rFonts w:hint="default"/>
      </w:rPr>
    </w:lvl>
    <w:lvl w:ilvl="7">
      <w:start w:val="1"/>
      <w:numFmt w:val="none"/>
      <w:pStyle w:val="Titre7"/>
      <w:suff w:val="nothing"/>
      <w:lvlText w:val=""/>
      <w:lvlJc w:val="left"/>
      <w:pPr>
        <w:ind w:left="1520" w:firstLine="0"/>
      </w:pPr>
      <w:rPr>
        <w:rFonts w:hint="default"/>
      </w:rPr>
    </w:lvl>
    <w:lvl w:ilvl="8">
      <w:start w:val="1"/>
      <w:numFmt w:val="none"/>
      <w:pStyle w:val="Titre8"/>
      <w:suff w:val="nothing"/>
      <w:lvlText w:val=""/>
      <w:lvlJc w:val="left"/>
      <w:pPr>
        <w:ind w:left="1520" w:firstLine="0"/>
      </w:pPr>
      <w:rPr>
        <w:rFonts w:hint="default"/>
      </w:rPr>
    </w:lvl>
  </w:abstractNum>
  <w:abstractNum w:abstractNumId="1" w15:restartNumberingAfterBreak="0">
    <w:nsid w:val="0AF343C2"/>
    <w:multiLevelType w:val="hybridMultilevel"/>
    <w:tmpl w:val="A76C7F08"/>
    <w:lvl w:ilvl="0" w:tplc="FFFFFFFF">
      <w:start w:val="1"/>
      <w:numFmt w:val="bullet"/>
      <w:pStyle w:val="Listepuces"/>
      <w:lvlText w:val=""/>
      <w:lvlJc w:val="left"/>
      <w:pPr>
        <w:tabs>
          <w:tab w:val="num" w:pos="1589"/>
        </w:tabs>
        <w:ind w:left="1589" w:hanging="360"/>
      </w:pPr>
      <w:rPr>
        <w:rFonts w:hint="default" w:ascii="Wingdings" w:hAnsi="Wingdings"/>
        <w:color w:val="E51519"/>
        <w:sz w:val="18"/>
      </w:rPr>
    </w:lvl>
    <w:lvl w:ilvl="1" w:tplc="FFFFFFFF">
      <w:start w:val="1"/>
      <w:numFmt w:val="bullet"/>
      <w:lvlText w:val="o"/>
      <w:lvlJc w:val="left"/>
      <w:pPr>
        <w:tabs>
          <w:tab w:val="num" w:pos="1589"/>
        </w:tabs>
        <w:ind w:left="1589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tabs>
          <w:tab w:val="num" w:pos="2309"/>
        </w:tabs>
        <w:ind w:left="2309" w:hanging="360"/>
      </w:pPr>
      <w:rPr>
        <w:rFonts w:hint="default" w:ascii="Wingdings" w:hAnsi="Wingdings"/>
      </w:rPr>
    </w:lvl>
    <w:lvl w:ilvl="3" w:tplc="DC8EF3A2">
      <w:numFmt w:val="bullet"/>
      <w:lvlText w:val="-"/>
      <w:lvlJc w:val="left"/>
      <w:pPr>
        <w:ind w:left="3029" w:hanging="360"/>
      </w:pPr>
      <w:rPr>
        <w:rFonts w:hint="default" w:ascii="Calibri" w:hAnsi="Calibri" w:eastAsia="Calibri" w:cs="Calibri"/>
      </w:rPr>
    </w:lvl>
    <w:lvl w:ilvl="4" w:tplc="FFFFFFFF" w:tentative="1">
      <w:start w:val="1"/>
      <w:numFmt w:val="bullet"/>
      <w:lvlText w:val="o"/>
      <w:lvlJc w:val="left"/>
      <w:pPr>
        <w:tabs>
          <w:tab w:val="num" w:pos="3749"/>
        </w:tabs>
        <w:ind w:left="3749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4469"/>
        </w:tabs>
        <w:ind w:left="4469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5189"/>
        </w:tabs>
        <w:ind w:left="5189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909"/>
        </w:tabs>
        <w:ind w:left="5909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629"/>
        </w:tabs>
        <w:ind w:left="6629" w:hanging="360"/>
      </w:pPr>
      <w:rPr>
        <w:rFonts w:hint="default" w:ascii="Wingdings" w:hAnsi="Wingdings"/>
      </w:rPr>
    </w:lvl>
  </w:abstractNum>
  <w:abstractNum w:abstractNumId="2" w15:restartNumberingAfterBreak="0">
    <w:nsid w:val="0B711C5D"/>
    <w:multiLevelType w:val="hybridMultilevel"/>
    <w:tmpl w:val="DE2E17F8"/>
    <w:lvl w:ilvl="0" w:tplc="3D9CFF62">
      <w:start w:val="1"/>
      <w:numFmt w:val="decimal"/>
      <w:pStyle w:val="Listenumrotepourtableau"/>
      <w:lvlText w:val="%1."/>
      <w:lvlJc w:val="left"/>
      <w:pPr>
        <w:tabs>
          <w:tab w:val="num" w:pos="397"/>
        </w:tabs>
        <w:ind w:left="397" w:hanging="34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554"/>
        </w:tabs>
        <w:ind w:left="1554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274"/>
        </w:tabs>
        <w:ind w:left="2274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94"/>
        </w:tabs>
        <w:ind w:left="2994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714"/>
        </w:tabs>
        <w:ind w:left="3714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434"/>
        </w:tabs>
        <w:ind w:left="4434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154"/>
        </w:tabs>
        <w:ind w:left="5154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874"/>
        </w:tabs>
        <w:ind w:left="5874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94"/>
        </w:tabs>
        <w:ind w:left="6594" w:hanging="180"/>
      </w:pPr>
    </w:lvl>
  </w:abstractNum>
  <w:abstractNum w:abstractNumId="3" w15:restartNumberingAfterBreak="0">
    <w:nsid w:val="10D864CE"/>
    <w:multiLevelType w:val="hybridMultilevel"/>
    <w:tmpl w:val="F66C541A"/>
    <w:lvl w:ilvl="0" w:tplc="59580B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DE598F"/>
    <w:multiLevelType w:val="hybridMultilevel"/>
    <w:tmpl w:val="097631F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1AF1768"/>
    <w:multiLevelType w:val="hybridMultilevel"/>
    <w:tmpl w:val="51AA75B4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6D22412"/>
    <w:multiLevelType w:val="multilevel"/>
    <w:tmpl w:val="ED40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7C9137E"/>
    <w:multiLevelType w:val="hybridMultilevel"/>
    <w:tmpl w:val="DD78E59A"/>
    <w:lvl w:ilvl="0" w:tplc="9294A5E8">
      <w:numFmt w:val="bullet"/>
      <w:lvlText w:val=""/>
      <w:lvlJc w:val="left"/>
      <w:pPr>
        <w:ind w:left="1440" w:hanging="360"/>
      </w:pPr>
      <w:rPr>
        <w:rFonts w:hint="default" w:ascii="Wingdings" w:hAnsi="Wingdings" w:eastAsia="Times New Roman" w:cs="Times New Roman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29F8378F"/>
    <w:multiLevelType w:val="multilevel"/>
    <w:tmpl w:val="28A2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3162395D"/>
    <w:multiLevelType w:val="hybridMultilevel"/>
    <w:tmpl w:val="39DCFFC0"/>
    <w:lvl w:ilvl="0" w:tplc="59580B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2274162"/>
    <w:multiLevelType w:val="hybridMultilevel"/>
    <w:tmpl w:val="F4A27E3A"/>
    <w:lvl w:ilvl="0" w:tplc="348AF616">
      <w:start w:val="1"/>
      <w:numFmt w:val="decimal"/>
      <w:pStyle w:val="Listenumrote"/>
      <w:lvlText w:val="%1."/>
      <w:lvlJc w:val="left"/>
      <w:pPr>
        <w:tabs>
          <w:tab w:val="num" w:pos="934"/>
        </w:tabs>
        <w:ind w:left="93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3E46A11"/>
    <w:multiLevelType w:val="hybridMultilevel"/>
    <w:tmpl w:val="D2D2452C"/>
    <w:lvl w:ilvl="0" w:tplc="FFFFFFFF">
      <w:start w:val="1"/>
      <w:numFmt w:val="bullet"/>
      <w:pStyle w:val="Listepuces2"/>
      <w:lvlText w:val=""/>
      <w:lvlJc w:val="left"/>
      <w:pPr>
        <w:tabs>
          <w:tab w:val="num" w:pos="1560"/>
        </w:tabs>
        <w:ind w:left="1560" w:hanging="360"/>
      </w:pPr>
      <w:rPr>
        <w:rFonts w:hint="default" w:ascii="Symbol" w:hAnsi="Symbol"/>
        <w:color w:val="auto"/>
        <w:sz w:val="22"/>
        <w:szCs w:val="22"/>
      </w:rPr>
    </w:lvl>
    <w:lvl w:ilvl="1" w:tplc="FFFFFFFF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hint="default" w:ascii="Wingdings" w:hAnsi="Wingdings"/>
      </w:rPr>
    </w:lvl>
  </w:abstractNum>
  <w:abstractNum w:abstractNumId="12" w15:restartNumberingAfterBreak="0">
    <w:nsid w:val="34347698"/>
    <w:multiLevelType w:val="hybridMultilevel"/>
    <w:tmpl w:val="6BF87752"/>
    <w:lvl w:ilvl="0" w:tplc="A97A4B1C">
      <w:start w:val="1"/>
      <w:numFmt w:val="bullet"/>
      <w:lvlText w:val=""/>
      <w:lvlJc w:val="left"/>
      <w:pPr>
        <w:ind w:left="1280" w:hanging="360"/>
      </w:pPr>
      <w:rPr>
        <w:rFonts w:hint="default" w:ascii="Symbol" w:hAnsi="Symbol"/>
        <w:color w:val="auto"/>
      </w:rPr>
    </w:lvl>
    <w:lvl w:ilvl="1" w:tplc="040C0003">
      <w:start w:val="1"/>
      <w:numFmt w:val="bullet"/>
      <w:lvlText w:val="o"/>
      <w:lvlJc w:val="left"/>
      <w:pPr>
        <w:ind w:left="20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7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4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1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8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6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3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040" w:hanging="360"/>
      </w:pPr>
      <w:rPr>
        <w:rFonts w:hint="default" w:ascii="Wingdings" w:hAnsi="Wingdings"/>
      </w:rPr>
    </w:lvl>
  </w:abstractNum>
  <w:abstractNum w:abstractNumId="13" w15:restartNumberingAfterBreak="0">
    <w:nsid w:val="36203838"/>
    <w:multiLevelType w:val="multilevel"/>
    <w:tmpl w:val="0D6C3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160D95"/>
    <w:multiLevelType w:val="hybridMultilevel"/>
    <w:tmpl w:val="2D3A90DA"/>
    <w:lvl w:ilvl="0" w:tplc="59580B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3E266E8"/>
    <w:multiLevelType w:val="hybridMultilevel"/>
    <w:tmpl w:val="1DC6A8D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EB96442"/>
    <w:multiLevelType w:val="hybridMultilevel"/>
    <w:tmpl w:val="2D988524"/>
    <w:lvl w:ilvl="0" w:tplc="280C000F">
      <w:start w:val="1"/>
      <w:numFmt w:val="decimal"/>
      <w:lvlText w:val="%1."/>
      <w:lvlJc w:val="left"/>
      <w:pPr>
        <w:ind w:left="720" w:hanging="360"/>
      </w:p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C51C7B"/>
    <w:multiLevelType w:val="hybridMultilevel"/>
    <w:tmpl w:val="90E886B8"/>
    <w:lvl w:ilvl="0" w:tplc="9294A5E8">
      <w:numFmt w:val="bullet"/>
      <w:lvlText w:val=""/>
      <w:lvlJc w:val="left"/>
      <w:pPr>
        <w:ind w:left="1069" w:hanging="360"/>
      </w:pPr>
      <w:rPr>
        <w:rFonts w:hint="default" w:ascii="Wingdings" w:hAnsi="Wingdings" w:eastAsia="Times New Roman" w:cs="Times New Roman"/>
        <w:color w:val="auto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18" w15:restartNumberingAfterBreak="0">
    <w:nsid w:val="522935C1"/>
    <w:multiLevelType w:val="hybridMultilevel"/>
    <w:tmpl w:val="5B24E992"/>
    <w:lvl w:ilvl="0" w:tplc="280C0001">
      <w:start w:val="1"/>
      <w:numFmt w:val="bullet"/>
      <w:lvlText w:val=""/>
      <w:lvlJc w:val="left"/>
      <w:pPr>
        <w:ind w:left="1280" w:hanging="360"/>
      </w:pPr>
      <w:rPr>
        <w:rFonts w:hint="default" w:ascii="Symbol" w:hAnsi="Symbol"/>
      </w:rPr>
    </w:lvl>
    <w:lvl w:ilvl="1" w:tplc="280C0003">
      <w:start w:val="1"/>
      <w:numFmt w:val="bullet"/>
      <w:lvlText w:val="o"/>
      <w:lvlJc w:val="left"/>
      <w:pPr>
        <w:ind w:left="2000" w:hanging="360"/>
      </w:pPr>
      <w:rPr>
        <w:rFonts w:hint="default" w:ascii="Courier New" w:hAnsi="Courier New" w:cs="Courier New"/>
      </w:rPr>
    </w:lvl>
    <w:lvl w:ilvl="2" w:tplc="280C0005" w:tentative="1">
      <w:start w:val="1"/>
      <w:numFmt w:val="bullet"/>
      <w:lvlText w:val=""/>
      <w:lvlJc w:val="left"/>
      <w:pPr>
        <w:ind w:left="2720" w:hanging="360"/>
      </w:pPr>
      <w:rPr>
        <w:rFonts w:hint="default" w:ascii="Wingdings" w:hAnsi="Wingdings"/>
      </w:rPr>
    </w:lvl>
    <w:lvl w:ilvl="3" w:tplc="280C0001" w:tentative="1">
      <w:start w:val="1"/>
      <w:numFmt w:val="bullet"/>
      <w:lvlText w:val=""/>
      <w:lvlJc w:val="left"/>
      <w:pPr>
        <w:ind w:left="3440" w:hanging="360"/>
      </w:pPr>
      <w:rPr>
        <w:rFonts w:hint="default" w:ascii="Symbol" w:hAnsi="Symbol"/>
      </w:rPr>
    </w:lvl>
    <w:lvl w:ilvl="4" w:tplc="280C0003" w:tentative="1">
      <w:start w:val="1"/>
      <w:numFmt w:val="bullet"/>
      <w:lvlText w:val="o"/>
      <w:lvlJc w:val="left"/>
      <w:pPr>
        <w:ind w:left="4160" w:hanging="360"/>
      </w:pPr>
      <w:rPr>
        <w:rFonts w:hint="default" w:ascii="Courier New" w:hAnsi="Courier New" w:cs="Courier New"/>
      </w:rPr>
    </w:lvl>
    <w:lvl w:ilvl="5" w:tplc="280C0005" w:tentative="1">
      <w:start w:val="1"/>
      <w:numFmt w:val="bullet"/>
      <w:lvlText w:val=""/>
      <w:lvlJc w:val="left"/>
      <w:pPr>
        <w:ind w:left="4880" w:hanging="360"/>
      </w:pPr>
      <w:rPr>
        <w:rFonts w:hint="default" w:ascii="Wingdings" w:hAnsi="Wingdings"/>
      </w:rPr>
    </w:lvl>
    <w:lvl w:ilvl="6" w:tplc="280C0001" w:tentative="1">
      <w:start w:val="1"/>
      <w:numFmt w:val="bullet"/>
      <w:lvlText w:val=""/>
      <w:lvlJc w:val="left"/>
      <w:pPr>
        <w:ind w:left="5600" w:hanging="360"/>
      </w:pPr>
      <w:rPr>
        <w:rFonts w:hint="default" w:ascii="Symbol" w:hAnsi="Symbol"/>
      </w:rPr>
    </w:lvl>
    <w:lvl w:ilvl="7" w:tplc="280C0003" w:tentative="1">
      <w:start w:val="1"/>
      <w:numFmt w:val="bullet"/>
      <w:lvlText w:val="o"/>
      <w:lvlJc w:val="left"/>
      <w:pPr>
        <w:ind w:left="6320" w:hanging="360"/>
      </w:pPr>
      <w:rPr>
        <w:rFonts w:hint="default" w:ascii="Courier New" w:hAnsi="Courier New" w:cs="Courier New"/>
      </w:rPr>
    </w:lvl>
    <w:lvl w:ilvl="8" w:tplc="280C0005" w:tentative="1">
      <w:start w:val="1"/>
      <w:numFmt w:val="bullet"/>
      <w:lvlText w:val=""/>
      <w:lvlJc w:val="left"/>
      <w:pPr>
        <w:ind w:left="7040" w:hanging="360"/>
      </w:pPr>
      <w:rPr>
        <w:rFonts w:hint="default" w:ascii="Wingdings" w:hAnsi="Wingdings"/>
      </w:rPr>
    </w:lvl>
  </w:abstractNum>
  <w:abstractNum w:abstractNumId="19" w15:restartNumberingAfterBreak="0">
    <w:nsid w:val="57063A82"/>
    <w:multiLevelType w:val="multilevel"/>
    <w:tmpl w:val="82A2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581619F5"/>
    <w:multiLevelType w:val="multilevel"/>
    <w:tmpl w:val="2106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5C270C59"/>
    <w:multiLevelType w:val="hybridMultilevel"/>
    <w:tmpl w:val="D9289298"/>
    <w:lvl w:ilvl="0" w:tplc="A97A4B1C">
      <w:start w:val="1"/>
      <w:numFmt w:val="bullet"/>
      <w:lvlText w:val=""/>
      <w:lvlJc w:val="left"/>
      <w:pPr>
        <w:ind w:left="786" w:hanging="360"/>
      </w:pPr>
      <w:rPr>
        <w:rFonts w:hint="default" w:ascii="Symbol" w:hAnsi="Symbol"/>
        <w:color w:val="auto"/>
      </w:rPr>
    </w:lvl>
    <w:lvl w:ilvl="1" w:tplc="040C0003">
      <w:start w:val="1"/>
      <w:numFmt w:val="bullet"/>
      <w:lvlText w:val="o"/>
      <w:lvlJc w:val="left"/>
      <w:pPr>
        <w:ind w:left="1506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hint="default" w:ascii="Wingdings" w:hAnsi="Wingdings"/>
      </w:rPr>
    </w:lvl>
  </w:abstractNum>
  <w:abstractNum w:abstractNumId="22" w15:restartNumberingAfterBreak="0">
    <w:nsid w:val="62AC2E99"/>
    <w:multiLevelType w:val="multilevel"/>
    <w:tmpl w:val="E102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678C3DB2"/>
    <w:multiLevelType w:val="multilevel"/>
    <w:tmpl w:val="21C8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69A362DD"/>
    <w:multiLevelType w:val="hybridMultilevel"/>
    <w:tmpl w:val="182CB5F2"/>
    <w:lvl w:ilvl="0" w:tplc="B50E9050">
      <w:start w:val="1"/>
      <w:numFmt w:val="bullet"/>
      <w:pStyle w:val="Listepuces3"/>
      <w:lvlText w:val=""/>
      <w:lvlJc w:val="left"/>
      <w:pPr>
        <w:tabs>
          <w:tab w:val="num" w:pos="1680"/>
        </w:tabs>
        <w:ind w:left="1680" w:hanging="360"/>
      </w:pPr>
      <w:rPr>
        <w:rFonts w:hint="default" w:ascii="Wingdings" w:hAnsi="Wingdings"/>
        <w:color w:val="999999"/>
        <w:sz w:val="12"/>
        <w:szCs w:val="12"/>
      </w:rPr>
    </w:lvl>
    <w:lvl w:ilvl="1" w:tplc="040C0003" w:tentative="1">
      <w:start w:val="1"/>
      <w:numFmt w:val="bullet"/>
      <w:lvlText w:val="o"/>
      <w:lvlJc w:val="left"/>
      <w:pPr>
        <w:tabs>
          <w:tab w:val="num" w:pos="2760"/>
        </w:tabs>
        <w:ind w:left="27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tabs>
          <w:tab w:val="num" w:pos="3480"/>
        </w:tabs>
        <w:ind w:left="34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tabs>
          <w:tab w:val="num" w:pos="4200"/>
        </w:tabs>
        <w:ind w:left="42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tabs>
          <w:tab w:val="num" w:pos="4920"/>
        </w:tabs>
        <w:ind w:left="49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tabs>
          <w:tab w:val="num" w:pos="5640"/>
        </w:tabs>
        <w:ind w:left="56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tabs>
          <w:tab w:val="num" w:pos="6360"/>
        </w:tabs>
        <w:ind w:left="63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tabs>
          <w:tab w:val="num" w:pos="7080"/>
        </w:tabs>
        <w:ind w:left="70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tabs>
          <w:tab w:val="num" w:pos="7800"/>
        </w:tabs>
        <w:ind w:left="7800" w:hanging="360"/>
      </w:pPr>
      <w:rPr>
        <w:rFonts w:hint="default" w:ascii="Wingdings" w:hAnsi="Wingdings"/>
      </w:rPr>
    </w:lvl>
  </w:abstractNum>
  <w:abstractNum w:abstractNumId="25" w15:restartNumberingAfterBreak="0">
    <w:nsid w:val="73892AC8"/>
    <w:multiLevelType w:val="multilevel"/>
    <w:tmpl w:val="384C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6" w15:restartNumberingAfterBreak="0">
    <w:nsid w:val="774B4E62"/>
    <w:multiLevelType w:val="hybridMultilevel"/>
    <w:tmpl w:val="93547F6A"/>
    <w:lvl w:ilvl="0" w:tplc="040C0001">
      <w:start w:val="1"/>
      <w:numFmt w:val="bullet"/>
      <w:lvlText w:val=""/>
      <w:lvlJc w:val="left"/>
      <w:pPr>
        <w:ind w:left="128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20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7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4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1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8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6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3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040" w:hanging="360"/>
      </w:pPr>
      <w:rPr>
        <w:rFonts w:hint="default" w:ascii="Wingdings" w:hAnsi="Wingdings"/>
      </w:rPr>
    </w:lvl>
  </w:abstractNum>
  <w:abstractNum w:abstractNumId="27" w15:restartNumberingAfterBreak="0">
    <w:nsid w:val="7BD03EAA"/>
    <w:multiLevelType w:val="hybridMultilevel"/>
    <w:tmpl w:val="9658385C"/>
    <w:lvl w:ilvl="0" w:tplc="9294A5E8">
      <w:numFmt w:val="bullet"/>
      <w:lvlText w:val=""/>
      <w:lvlJc w:val="left"/>
      <w:pPr>
        <w:ind w:left="1497" w:hanging="360"/>
      </w:pPr>
      <w:rPr>
        <w:rFonts w:hint="default" w:ascii="Wingdings" w:hAnsi="Wingdings" w:eastAsia="Times New Roman" w:cs="Times New Roman"/>
        <w:color w:val="auto"/>
      </w:rPr>
    </w:lvl>
    <w:lvl w:ilvl="1" w:tplc="040C0003" w:tentative="1">
      <w:start w:val="1"/>
      <w:numFmt w:val="bullet"/>
      <w:lvlText w:val="o"/>
      <w:lvlJc w:val="left"/>
      <w:pPr>
        <w:ind w:left="2217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937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657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77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097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817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537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257" w:hanging="360"/>
      </w:pPr>
      <w:rPr>
        <w:rFonts w:hint="default" w:ascii="Wingdings" w:hAnsi="Wingdings"/>
      </w:rPr>
    </w:lvl>
  </w:abstractNum>
  <w:abstractNum w:abstractNumId="28" w15:restartNumberingAfterBreak="0">
    <w:nsid w:val="7D737CC8"/>
    <w:multiLevelType w:val="multilevel"/>
    <w:tmpl w:val="9C3E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1" w16cid:durableId="1726443501">
    <w:abstractNumId w:val="1"/>
  </w:num>
  <w:num w:numId="2" w16cid:durableId="1433473763">
    <w:abstractNumId w:val="11"/>
  </w:num>
  <w:num w:numId="3" w16cid:durableId="792944679">
    <w:abstractNumId w:val="0"/>
  </w:num>
  <w:num w:numId="4" w16cid:durableId="939601044">
    <w:abstractNumId w:val="10"/>
  </w:num>
  <w:num w:numId="5" w16cid:durableId="859316109">
    <w:abstractNumId w:val="24"/>
  </w:num>
  <w:num w:numId="6" w16cid:durableId="1535580882">
    <w:abstractNumId w:val="2"/>
  </w:num>
  <w:num w:numId="7" w16cid:durableId="1308170110">
    <w:abstractNumId w:val="18"/>
  </w:num>
  <w:num w:numId="8" w16cid:durableId="698237403">
    <w:abstractNumId w:val="16"/>
  </w:num>
  <w:num w:numId="9" w16cid:durableId="1778482224">
    <w:abstractNumId w:val="3"/>
  </w:num>
  <w:num w:numId="10" w16cid:durableId="2027629511">
    <w:abstractNumId w:val="14"/>
  </w:num>
  <w:num w:numId="11" w16cid:durableId="1453943430">
    <w:abstractNumId w:val="25"/>
  </w:num>
  <w:num w:numId="12" w16cid:durableId="1208906384">
    <w:abstractNumId w:val="8"/>
  </w:num>
  <w:num w:numId="13" w16cid:durableId="1850370175">
    <w:abstractNumId w:val="9"/>
  </w:num>
  <w:num w:numId="14" w16cid:durableId="489953559">
    <w:abstractNumId w:val="13"/>
  </w:num>
  <w:num w:numId="15" w16cid:durableId="1353533967">
    <w:abstractNumId w:val="12"/>
  </w:num>
  <w:num w:numId="16" w16cid:durableId="1568950435">
    <w:abstractNumId w:val="21"/>
  </w:num>
  <w:num w:numId="17" w16cid:durableId="163056059">
    <w:abstractNumId w:val="26"/>
  </w:num>
  <w:num w:numId="18" w16cid:durableId="1535120798">
    <w:abstractNumId w:val="5"/>
  </w:num>
  <w:num w:numId="19" w16cid:durableId="847330046">
    <w:abstractNumId w:val="20"/>
  </w:num>
  <w:num w:numId="20" w16cid:durableId="1780635319">
    <w:abstractNumId w:val="6"/>
  </w:num>
  <w:num w:numId="21" w16cid:durableId="1711420331">
    <w:abstractNumId w:val="19"/>
  </w:num>
  <w:num w:numId="22" w16cid:durableId="1932736009">
    <w:abstractNumId w:val="22"/>
  </w:num>
  <w:num w:numId="23" w16cid:durableId="716317343">
    <w:abstractNumId w:val="23"/>
  </w:num>
  <w:num w:numId="24" w16cid:durableId="1885363794">
    <w:abstractNumId w:val="28"/>
  </w:num>
  <w:num w:numId="25" w16cid:durableId="1312490687">
    <w:abstractNumId w:val="15"/>
  </w:num>
  <w:num w:numId="26" w16cid:durableId="2052027716">
    <w:abstractNumId w:val="27"/>
  </w:num>
  <w:num w:numId="27" w16cid:durableId="1300914409">
    <w:abstractNumId w:val="7"/>
  </w:num>
  <w:num w:numId="28" w16cid:durableId="1924954387">
    <w:abstractNumId w:val="4"/>
  </w:num>
  <w:num w:numId="29" w16cid:durableId="224148408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activeWritingStyle w:lang="en-US" w:vendorID="64" w:dllVersion="4096" w:nlCheck="1" w:checkStyle="0" w:appName="MSWord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trackRevisions w:val="false"/>
  <w:defaultTabStop w:val="709"/>
  <w:hyphenationZone w:val="425"/>
  <w:defaultTableStyle w:val="TableauavecGrille"/>
  <w:drawingGridHorizontalSpacing w:val="9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50" fill="f" fillcolor="window" stroke="f">
      <v:fill on="f" color="window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est1" w:val="Y. DurandT. DupondY. DurandT. DupondY. DurandT. Dupond"/>
    <w:docVar w:name="Dest2" w:val="Y. DurandT. DupondY. DurandT. Dupond"/>
    <w:docVar w:name="Filiale" w:val="Sopra Filiale"/>
    <w:docVar w:name="nbSectPaysage" w:val=" 4"/>
  </w:docVars>
  <w:rsids>
    <w:rsidRoot w:val="002A2FF0"/>
    <w:rsid w:val="0000065F"/>
    <w:rsid w:val="00000B04"/>
    <w:rsid w:val="0000302A"/>
    <w:rsid w:val="00004D72"/>
    <w:rsid w:val="00006B7F"/>
    <w:rsid w:val="000175CA"/>
    <w:rsid w:val="000179C4"/>
    <w:rsid w:val="000217A5"/>
    <w:rsid w:val="000232D7"/>
    <w:rsid w:val="00023404"/>
    <w:rsid w:val="0002471C"/>
    <w:rsid w:val="00024B4A"/>
    <w:rsid w:val="000253B6"/>
    <w:rsid w:val="0002633B"/>
    <w:rsid w:val="00027FEA"/>
    <w:rsid w:val="0003542C"/>
    <w:rsid w:val="0003611E"/>
    <w:rsid w:val="000377B7"/>
    <w:rsid w:val="00037BC2"/>
    <w:rsid w:val="00041F55"/>
    <w:rsid w:val="00042A65"/>
    <w:rsid w:val="000446DB"/>
    <w:rsid w:val="00046133"/>
    <w:rsid w:val="00047BD2"/>
    <w:rsid w:val="00047FF4"/>
    <w:rsid w:val="000530CF"/>
    <w:rsid w:val="00053384"/>
    <w:rsid w:val="00057B48"/>
    <w:rsid w:val="00060297"/>
    <w:rsid w:val="000636E4"/>
    <w:rsid w:val="00063AB5"/>
    <w:rsid w:val="00065D86"/>
    <w:rsid w:val="00071747"/>
    <w:rsid w:val="000719BF"/>
    <w:rsid w:val="000734C9"/>
    <w:rsid w:val="00074A40"/>
    <w:rsid w:val="00080B9C"/>
    <w:rsid w:val="000816B9"/>
    <w:rsid w:val="00083706"/>
    <w:rsid w:val="00087FA6"/>
    <w:rsid w:val="000900C6"/>
    <w:rsid w:val="0009066B"/>
    <w:rsid w:val="0009089E"/>
    <w:rsid w:val="000914A8"/>
    <w:rsid w:val="00091701"/>
    <w:rsid w:val="00093086"/>
    <w:rsid w:val="00093B68"/>
    <w:rsid w:val="00095F02"/>
    <w:rsid w:val="000A1C21"/>
    <w:rsid w:val="000A1D40"/>
    <w:rsid w:val="000A37C9"/>
    <w:rsid w:val="000A3ADC"/>
    <w:rsid w:val="000A5CA1"/>
    <w:rsid w:val="000B00C6"/>
    <w:rsid w:val="000B0823"/>
    <w:rsid w:val="000B0AF2"/>
    <w:rsid w:val="000B0D16"/>
    <w:rsid w:val="000B2D0A"/>
    <w:rsid w:val="000B4123"/>
    <w:rsid w:val="000B4F71"/>
    <w:rsid w:val="000B6A4E"/>
    <w:rsid w:val="000C4900"/>
    <w:rsid w:val="000C4EBC"/>
    <w:rsid w:val="000C5515"/>
    <w:rsid w:val="000C59DA"/>
    <w:rsid w:val="000D3157"/>
    <w:rsid w:val="000D3F65"/>
    <w:rsid w:val="000D4606"/>
    <w:rsid w:val="000D4774"/>
    <w:rsid w:val="000D594D"/>
    <w:rsid w:val="000D6191"/>
    <w:rsid w:val="000D77B2"/>
    <w:rsid w:val="000E156C"/>
    <w:rsid w:val="000E4C83"/>
    <w:rsid w:val="000E6305"/>
    <w:rsid w:val="000E6738"/>
    <w:rsid w:val="000E70A1"/>
    <w:rsid w:val="000F0650"/>
    <w:rsid w:val="000F3241"/>
    <w:rsid w:val="000F4B73"/>
    <w:rsid w:val="000F59C6"/>
    <w:rsid w:val="000F5FA3"/>
    <w:rsid w:val="000F7D5E"/>
    <w:rsid w:val="0010423A"/>
    <w:rsid w:val="00104AA2"/>
    <w:rsid w:val="00106CD4"/>
    <w:rsid w:val="0011220E"/>
    <w:rsid w:val="001130BD"/>
    <w:rsid w:val="001151DC"/>
    <w:rsid w:val="00117AB9"/>
    <w:rsid w:val="001209B3"/>
    <w:rsid w:val="00121893"/>
    <w:rsid w:val="001233D5"/>
    <w:rsid w:val="0012656C"/>
    <w:rsid w:val="00127DD9"/>
    <w:rsid w:val="00130F57"/>
    <w:rsid w:val="00134848"/>
    <w:rsid w:val="0013493E"/>
    <w:rsid w:val="00136D96"/>
    <w:rsid w:val="00136DDD"/>
    <w:rsid w:val="001402DA"/>
    <w:rsid w:val="00144342"/>
    <w:rsid w:val="00145749"/>
    <w:rsid w:val="0014624F"/>
    <w:rsid w:val="001476D7"/>
    <w:rsid w:val="0015103F"/>
    <w:rsid w:val="00155A8D"/>
    <w:rsid w:val="00155F8A"/>
    <w:rsid w:val="00156CE9"/>
    <w:rsid w:val="00157ED5"/>
    <w:rsid w:val="00160946"/>
    <w:rsid w:val="00164256"/>
    <w:rsid w:val="00165EB0"/>
    <w:rsid w:val="00172EDB"/>
    <w:rsid w:val="00173361"/>
    <w:rsid w:val="0017371C"/>
    <w:rsid w:val="00174AFC"/>
    <w:rsid w:val="00174F09"/>
    <w:rsid w:val="0017530C"/>
    <w:rsid w:val="0017705A"/>
    <w:rsid w:val="00181411"/>
    <w:rsid w:val="00181A4B"/>
    <w:rsid w:val="001862EB"/>
    <w:rsid w:val="00190CBC"/>
    <w:rsid w:val="001921E5"/>
    <w:rsid w:val="0019249D"/>
    <w:rsid w:val="001938BA"/>
    <w:rsid w:val="0019421D"/>
    <w:rsid w:val="001974FA"/>
    <w:rsid w:val="001A0687"/>
    <w:rsid w:val="001A321E"/>
    <w:rsid w:val="001A348A"/>
    <w:rsid w:val="001B036A"/>
    <w:rsid w:val="001B2521"/>
    <w:rsid w:val="001B35AB"/>
    <w:rsid w:val="001B631B"/>
    <w:rsid w:val="001B711A"/>
    <w:rsid w:val="001B71C9"/>
    <w:rsid w:val="001C2573"/>
    <w:rsid w:val="001C60F9"/>
    <w:rsid w:val="001C61FF"/>
    <w:rsid w:val="001D1517"/>
    <w:rsid w:val="001D2F42"/>
    <w:rsid w:val="001D3E24"/>
    <w:rsid w:val="001D568F"/>
    <w:rsid w:val="001E055A"/>
    <w:rsid w:val="001E1131"/>
    <w:rsid w:val="001E1A0F"/>
    <w:rsid w:val="001E4657"/>
    <w:rsid w:val="001E4FC3"/>
    <w:rsid w:val="001E6418"/>
    <w:rsid w:val="001F2AE7"/>
    <w:rsid w:val="001F6D5A"/>
    <w:rsid w:val="001F705B"/>
    <w:rsid w:val="001F7239"/>
    <w:rsid w:val="002055E1"/>
    <w:rsid w:val="002063F4"/>
    <w:rsid w:val="00206DA6"/>
    <w:rsid w:val="002114CD"/>
    <w:rsid w:val="002134B0"/>
    <w:rsid w:val="00213A7E"/>
    <w:rsid w:val="00215370"/>
    <w:rsid w:val="00217464"/>
    <w:rsid w:val="00220339"/>
    <w:rsid w:val="002212DF"/>
    <w:rsid w:val="002268AC"/>
    <w:rsid w:val="00227DAE"/>
    <w:rsid w:val="002369B4"/>
    <w:rsid w:val="00237C1E"/>
    <w:rsid w:val="00241C32"/>
    <w:rsid w:val="00247A81"/>
    <w:rsid w:val="00251211"/>
    <w:rsid w:val="0025241F"/>
    <w:rsid w:val="00257F83"/>
    <w:rsid w:val="00261621"/>
    <w:rsid w:val="0026325F"/>
    <w:rsid w:val="00263AF4"/>
    <w:rsid w:val="0026488C"/>
    <w:rsid w:val="00265673"/>
    <w:rsid w:val="002706A7"/>
    <w:rsid w:val="00270A4F"/>
    <w:rsid w:val="00271587"/>
    <w:rsid w:val="00271EB2"/>
    <w:rsid w:val="00271EF2"/>
    <w:rsid w:val="002723C0"/>
    <w:rsid w:val="002741D2"/>
    <w:rsid w:val="00275524"/>
    <w:rsid w:val="00276EF3"/>
    <w:rsid w:val="00277873"/>
    <w:rsid w:val="00285D12"/>
    <w:rsid w:val="00285F48"/>
    <w:rsid w:val="002863F6"/>
    <w:rsid w:val="00290BC0"/>
    <w:rsid w:val="00291196"/>
    <w:rsid w:val="00291BD7"/>
    <w:rsid w:val="0029563F"/>
    <w:rsid w:val="002A018D"/>
    <w:rsid w:val="002A059D"/>
    <w:rsid w:val="002A145D"/>
    <w:rsid w:val="002A2FF0"/>
    <w:rsid w:val="002A3B09"/>
    <w:rsid w:val="002A6008"/>
    <w:rsid w:val="002B070C"/>
    <w:rsid w:val="002B2C7C"/>
    <w:rsid w:val="002B361A"/>
    <w:rsid w:val="002B3E69"/>
    <w:rsid w:val="002B4C7A"/>
    <w:rsid w:val="002B50FE"/>
    <w:rsid w:val="002B5F18"/>
    <w:rsid w:val="002B7D7F"/>
    <w:rsid w:val="002C07E9"/>
    <w:rsid w:val="002C18ED"/>
    <w:rsid w:val="002C1D92"/>
    <w:rsid w:val="002C4A9B"/>
    <w:rsid w:val="002C4CC4"/>
    <w:rsid w:val="002C6219"/>
    <w:rsid w:val="002C63E0"/>
    <w:rsid w:val="002E03E3"/>
    <w:rsid w:val="002E0421"/>
    <w:rsid w:val="002E0624"/>
    <w:rsid w:val="002E09A9"/>
    <w:rsid w:val="002E3B2B"/>
    <w:rsid w:val="002E4CA8"/>
    <w:rsid w:val="002E518A"/>
    <w:rsid w:val="002E7AFE"/>
    <w:rsid w:val="002F26D1"/>
    <w:rsid w:val="002F28C2"/>
    <w:rsid w:val="002F47C3"/>
    <w:rsid w:val="002F75E7"/>
    <w:rsid w:val="002F7BBE"/>
    <w:rsid w:val="003022A5"/>
    <w:rsid w:val="0030375F"/>
    <w:rsid w:val="00303962"/>
    <w:rsid w:val="003109BD"/>
    <w:rsid w:val="00310B34"/>
    <w:rsid w:val="00312177"/>
    <w:rsid w:val="003151B9"/>
    <w:rsid w:val="003163E3"/>
    <w:rsid w:val="00317D68"/>
    <w:rsid w:val="003208FC"/>
    <w:rsid w:val="00320C40"/>
    <w:rsid w:val="003216DE"/>
    <w:rsid w:val="00321B18"/>
    <w:rsid w:val="003234CC"/>
    <w:rsid w:val="00326894"/>
    <w:rsid w:val="003317EA"/>
    <w:rsid w:val="00332AC5"/>
    <w:rsid w:val="003336ED"/>
    <w:rsid w:val="00336965"/>
    <w:rsid w:val="003370D1"/>
    <w:rsid w:val="003372D8"/>
    <w:rsid w:val="00337E49"/>
    <w:rsid w:val="0033A17E"/>
    <w:rsid w:val="00345179"/>
    <w:rsid w:val="00355ECC"/>
    <w:rsid w:val="00355FA8"/>
    <w:rsid w:val="003563C1"/>
    <w:rsid w:val="00357763"/>
    <w:rsid w:val="003600EB"/>
    <w:rsid w:val="0036026E"/>
    <w:rsid w:val="0036131F"/>
    <w:rsid w:val="00361955"/>
    <w:rsid w:val="0036291E"/>
    <w:rsid w:val="0036376C"/>
    <w:rsid w:val="0036598F"/>
    <w:rsid w:val="003711E1"/>
    <w:rsid w:val="00371FAE"/>
    <w:rsid w:val="00376DCE"/>
    <w:rsid w:val="003774DF"/>
    <w:rsid w:val="00377759"/>
    <w:rsid w:val="003817C2"/>
    <w:rsid w:val="0038266D"/>
    <w:rsid w:val="0038270D"/>
    <w:rsid w:val="00382DD5"/>
    <w:rsid w:val="00383A41"/>
    <w:rsid w:val="0038799A"/>
    <w:rsid w:val="00387DD1"/>
    <w:rsid w:val="00387E44"/>
    <w:rsid w:val="00391268"/>
    <w:rsid w:val="0039546A"/>
    <w:rsid w:val="003960A9"/>
    <w:rsid w:val="003970EC"/>
    <w:rsid w:val="003A1117"/>
    <w:rsid w:val="003A12B8"/>
    <w:rsid w:val="003A2296"/>
    <w:rsid w:val="003A47BC"/>
    <w:rsid w:val="003A5371"/>
    <w:rsid w:val="003A582D"/>
    <w:rsid w:val="003A5CEB"/>
    <w:rsid w:val="003A60F1"/>
    <w:rsid w:val="003B04F4"/>
    <w:rsid w:val="003B27ED"/>
    <w:rsid w:val="003B4A7A"/>
    <w:rsid w:val="003B4B1A"/>
    <w:rsid w:val="003B5324"/>
    <w:rsid w:val="003C3624"/>
    <w:rsid w:val="003C5A07"/>
    <w:rsid w:val="003C6C58"/>
    <w:rsid w:val="003D34B0"/>
    <w:rsid w:val="003D3D49"/>
    <w:rsid w:val="003D3EF7"/>
    <w:rsid w:val="003D4AC5"/>
    <w:rsid w:val="003D66F8"/>
    <w:rsid w:val="003D740E"/>
    <w:rsid w:val="003E2E86"/>
    <w:rsid w:val="003E6FD2"/>
    <w:rsid w:val="003E7760"/>
    <w:rsid w:val="003F00AA"/>
    <w:rsid w:val="003F10AE"/>
    <w:rsid w:val="003F5C4F"/>
    <w:rsid w:val="003F7CB2"/>
    <w:rsid w:val="004005C0"/>
    <w:rsid w:val="00400DEF"/>
    <w:rsid w:val="0040377D"/>
    <w:rsid w:val="00410F47"/>
    <w:rsid w:val="00411A44"/>
    <w:rsid w:val="004139D2"/>
    <w:rsid w:val="00413B61"/>
    <w:rsid w:val="0041426A"/>
    <w:rsid w:val="004145BC"/>
    <w:rsid w:val="004146DA"/>
    <w:rsid w:val="0042416B"/>
    <w:rsid w:val="00426897"/>
    <w:rsid w:val="00431F60"/>
    <w:rsid w:val="0043216F"/>
    <w:rsid w:val="00433082"/>
    <w:rsid w:val="00442965"/>
    <w:rsid w:val="004451B1"/>
    <w:rsid w:val="0044526A"/>
    <w:rsid w:val="0044776A"/>
    <w:rsid w:val="004519E3"/>
    <w:rsid w:val="00454399"/>
    <w:rsid w:val="00456B6B"/>
    <w:rsid w:val="004600C3"/>
    <w:rsid w:val="004625D5"/>
    <w:rsid w:val="00465560"/>
    <w:rsid w:val="0046608E"/>
    <w:rsid w:val="004662BF"/>
    <w:rsid w:val="00466CD9"/>
    <w:rsid w:val="00472F62"/>
    <w:rsid w:val="004731AA"/>
    <w:rsid w:val="0047337C"/>
    <w:rsid w:val="00480504"/>
    <w:rsid w:val="004809C5"/>
    <w:rsid w:val="00481015"/>
    <w:rsid w:val="00481902"/>
    <w:rsid w:val="004832F4"/>
    <w:rsid w:val="004846D7"/>
    <w:rsid w:val="0048E5B8"/>
    <w:rsid w:val="00491D03"/>
    <w:rsid w:val="00493334"/>
    <w:rsid w:val="004946C9"/>
    <w:rsid w:val="00494B50"/>
    <w:rsid w:val="004952FB"/>
    <w:rsid w:val="00496E68"/>
    <w:rsid w:val="00497819"/>
    <w:rsid w:val="0049783D"/>
    <w:rsid w:val="004A1669"/>
    <w:rsid w:val="004A1F0D"/>
    <w:rsid w:val="004A1F74"/>
    <w:rsid w:val="004A407D"/>
    <w:rsid w:val="004A67DB"/>
    <w:rsid w:val="004A73C1"/>
    <w:rsid w:val="004A7C15"/>
    <w:rsid w:val="004B35FD"/>
    <w:rsid w:val="004B70BE"/>
    <w:rsid w:val="004C0FD4"/>
    <w:rsid w:val="004C1AAA"/>
    <w:rsid w:val="004C2354"/>
    <w:rsid w:val="004C2A48"/>
    <w:rsid w:val="004C4BE6"/>
    <w:rsid w:val="004C5B0E"/>
    <w:rsid w:val="004C725F"/>
    <w:rsid w:val="004D204F"/>
    <w:rsid w:val="004D5A32"/>
    <w:rsid w:val="004D6A81"/>
    <w:rsid w:val="004E05E6"/>
    <w:rsid w:val="004E2F15"/>
    <w:rsid w:val="004E2F3D"/>
    <w:rsid w:val="004E57DD"/>
    <w:rsid w:val="004E6089"/>
    <w:rsid w:val="004E6666"/>
    <w:rsid w:val="004E66C6"/>
    <w:rsid w:val="004E728D"/>
    <w:rsid w:val="004F0191"/>
    <w:rsid w:val="004F0E58"/>
    <w:rsid w:val="004F0E67"/>
    <w:rsid w:val="004F30BA"/>
    <w:rsid w:val="004F34F3"/>
    <w:rsid w:val="004F485D"/>
    <w:rsid w:val="004F4EA1"/>
    <w:rsid w:val="004F56C2"/>
    <w:rsid w:val="004F5AE6"/>
    <w:rsid w:val="004F68FD"/>
    <w:rsid w:val="00501060"/>
    <w:rsid w:val="00503218"/>
    <w:rsid w:val="005038EA"/>
    <w:rsid w:val="00505022"/>
    <w:rsid w:val="00510F9C"/>
    <w:rsid w:val="00511596"/>
    <w:rsid w:val="0051381D"/>
    <w:rsid w:val="00516DBE"/>
    <w:rsid w:val="00520A22"/>
    <w:rsid w:val="005221EB"/>
    <w:rsid w:val="005226AC"/>
    <w:rsid w:val="00525262"/>
    <w:rsid w:val="005310DE"/>
    <w:rsid w:val="00532688"/>
    <w:rsid w:val="00533435"/>
    <w:rsid w:val="005458C2"/>
    <w:rsid w:val="00547823"/>
    <w:rsid w:val="00551CA9"/>
    <w:rsid w:val="00552478"/>
    <w:rsid w:val="00553200"/>
    <w:rsid w:val="0055347E"/>
    <w:rsid w:val="00553DC7"/>
    <w:rsid w:val="0055430F"/>
    <w:rsid w:val="00554A78"/>
    <w:rsid w:val="00554ADF"/>
    <w:rsid w:val="005617F5"/>
    <w:rsid w:val="00562787"/>
    <w:rsid w:val="00564B08"/>
    <w:rsid w:val="00565E0F"/>
    <w:rsid w:val="00566757"/>
    <w:rsid w:val="0057030A"/>
    <w:rsid w:val="00572638"/>
    <w:rsid w:val="00573116"/>
    <w:rsid w:val="00573F2B"/>
    <w:rsid w:val="005741D7"/>
    <w:rsid w:val="005749CF"/>
    <w:rsid w:val="00575050"/>
    <w:rsid w:val="005809E9"/>
    <w:rsid w:val="00581C36"/>
    <w:rsid w:val="0058202B"/>
    <w:rsid w:val="00582840"/>
    <w:rsid w:val="00585C16"/>
    <w:rsid w:val="00585D04"/>
    <w:rsid w:val="00591FB0"/>
    <w:rsid w:val="005966C3"/>
    <w:rsid w:val="005A113D"/>
    <w:rsid w:val="005A1236"/>
    <w:rsid w:val="005A1A1E"/>
    <w:rsid w:val="005A227F"/>
    <w:rsid w:val="005A25AD"/>
    <w:rsid w:val="005A4886"/>
    <w:rsid w:val="005A782A"/>
    <w:rsid w:val="005A79E2"/>
    <w:rsid w:val="005B14AB"/>
    <w:rsid w:val="005B18F4"/>
    <w:rsid w:val="005B1BE1"/>
    <w:rsid w:val="005B57E9"/>
    <w:rsid w:val="005B6E0D"/>
    <w:rsid w:val="005C2630"/>
    <w:rsid w:val="005C4BF8"/>
    <w:rsid w:val="005C5259"/>
    <w:rsid w:val="005C594C"/>
    <w:rsid w:val="005C72C8"/>
    <w:rsid w:val="005D0AEE"/>
    <w:rsid w:val="005D34D8"/>
    <w:rsid w:val="005D3609"/>
    <w:rsid w:val="005D586A"/>
    <w:rsid w:val="005E0637"/>
    <w:rsid w:val="005E1473"/>
    <w:rsid w:val="005E3CFB"/>
    <w:rsid w:val="005E7F74"/>
    <w:rsid w:val="005F3564"/>
    <w:rsid w:val="005F4E25"/>
    <w:rsid w:val="005F5E5D"/>
    <w:rsid w:val="005F67D7"/>
    <w:rsid w:val="006006AD"/>
    <w:rsid w:val="006008F6"/>
    <w:rsid w:val="00600C38"/>
    <w:rsid w:val="006019DA"/>
    <w:rsid w:val="0060272D"/>
    <w:rsid w:val="00611935"/>
    <w:rsid w:val="00614A68"/>
    <w:rsid w:val="00620D70"/>
    <w:rsid w:val="00622866"/>
    <w:rsid w:val="006228ED"/>
    <w:rsid w:val="0062426F"/>
    <w:rsid w:val="00630B41"/>
    <w:rsid w:val="006433E8"/>
    <w:rsid w:val="006466E1"/>
    <w:rsid w:val="00647021"/>
    <w:rsid w:val="00651A40"/>
    <w:rsid w:val="00653555"/>
    <w:rsid w:val="00653999"/>
    <w:rsid w:val="00654903"/>
    <w:rsid w:val="0065590D"/>
    <w:rsid w:val="00655CEE"/>
    <w:rsid w:val="0065756D"/>
    <w:rsid w:val="0065789F"/>
    <w:rsid w:val="006620E4"/>
    <w:rsid w:val="006648B6"/>
    <w:rsid w:val="0066547F"/>
    <w:rsid w:val="00666A89"/>
    <w:rsid w:val="0067024B"/>
    <w:rsid w:val="00672D6E"/>
    <w:rsid w:val="00673E2C"/>
    <w:rsid w:val="006778A4"/>
    <w:rsid w:val="00680246"/>
    <w:rsid w:val="00681441"/>
    <w:rsid w:val="00681749"/>
    <w:rsid w:val="0068176C"/>
    <w:rsid w:val="006822F0"/>
    <w:rsid w:val="00687308"/>
    <w:rsid w:val="00691323"/>
    <w:rsid w:val="006917CE"/>
    <w:rsid w:val="006927CD"/>
    <w:rsid w:val="006937DB"/>
    <w:rsid w:val="00694C41"/>
    <w:rsid w:val="00696D8E"/>
    <w:rsid w:val="00696ED5"/>
    <w:rsid w:val="006974FE"/>
    <w:rsid w:val="006976CB"/>
    <w:rsid w:val="00697908"/>
    <w:rsid w:val="00697C5B"/>
    <w:rsid w:val="006A0260"/>
    <w:rsid w:val="006A2672"/>
    <w:rsid w:val="006A6DBA"/>
    <w:rsid w:val="006B0AA0"/>
    <w:rsid w:val="006B2192"/>
    <w:rsid w:val="006B36F8"/>
    <w:rsid w:val="006B5EBF"/>
    <w:rsid w:val="006B7975"/>
    <w:rsid w:val="006C0549"/>
    <w:rsid w:val="006C34A3"/>
    <w:rsid w:val="006C480F"/>
    <w:rsid w:val="006D2471"/>
    <w:rsid w:val="006D567E"/>
    <w:rsid w:val="006D6385"/>
    <w:rsid w:val="006D64EF"/>
    <w:rsid w:val="006D6A3F"/>
    <w:rsid w:val="006E18A8"/>
    <w:rsid w:val="006E24E2"/>
    <w:rsid w:val="006E2838"/>
    <w:rsid w:val="006E2F6C"/>
    <w:rsid w:val="006E53DD"/>
    <w:rsid w:val="006E7E64"/>
    <w:rsid w:val="006F13E8"/>
    <w:rsid w:val="006F2068"/>
    <w:rsid w:val="006F4B1C"/>
    <w:rsid w:val="006F5E83"/>
    <w:rsid w:val="006F7765"/>
    <w:rsid w:val="00700660"/>
    <w:rsid w:val="00700B91"/>
    <w:rsid w:val="00700BBE"/>
    <w:rsid w:val="00701C16"/>
    <w:rsid w:val="007033A4"/>
    <w:rsid w:val="00703E26"/>
    <w:rsid w:val="0070485C"/>
    <w:rsid w:val="00706ED8"/>
    <w:rsid w:val="007101D5"/>
    <w:rsid w:val="00710F54"/>
    <w:rsid w:val="00711606"/>
    <w:rsid w:val="007126DE"/>
    <w:rsid w:val="00712E33"/>
    <w:rsid w:val="007131D8"/>
    <w:rsid w:val="007163EA"/>
    <w:rsid w:val="00716DD6"/>
    <w:rsid w:val="0072227A"/>
    <w:rsid w:val="00723FE3"/>
    <w:rsid w:val="00726AA1"/>
    <w:rsid w:val="0072781B"/>
    <w:rsid w:val="00732150"/>
    <w:rsid w:val="00737649"/>
    <w:rsid w:val="007406BB"/>
    <w:rsid w:val="00741331"/>
    <w:rsid w:val="00741672"/>
    <w:rsid w:val="00743E25"/>
    <w:rsid w:val="0074608B"/>
    <w:rsid w:val="00746F09"/>
    <w:rsid w:val="0074795D"/>
    <w:rsid w:val="00750666"/>
    <w:rsid w:val="00750959"/>
    <w:rsid w:val="00751259"/>
    <w:rsid w:val="00751DD3"/>
    <w:rsid w:val="00754247"/>
    <w:rsid w:val="00757956"/>
    <w:rsid w:val="00760C88"/>
    <w:rsid w:val="00760C9E"/>
    <w:rsid w:val="007622A2"/>
    <w:rsid w:val="00765E2D"/>
    <w:rsid w:val="007701F7"/>
    <w:rsid w:val="0077096D"/>
    <w:rsid w:val="00770BCD"/>
    <w:rsid w:val="0077105C"/>
    <w:rsid w:val="007719C3"/>
    <w:rsid w:val="00772CA4"/>
    <w:rsid w:val="007731AC"/>
    <w:rsid w:val="00776BBA"/>
    <w:rsid w:val="007773ED"/>
    <w:rsid w:val="0078454A"/>
    <w:rsid w:val="007856AF"/>
    <w:rsid w:val="00785FF1"/>
    <w:rsid w:val="007872D0"/>
    <w:rsid w:val="00787435"/>
    <w:rsid w:val="00787A75"/>
    <w:rsid w:val="00787E6C"/>
    <w:rsid w:val="007911DB"/>
    <w:rsid w:val="007928B7"/>
    <w:rsid w:val="00793F33"/>
    <w:rsid w:val="00797D28"/>
    <w:rsid w:val="007A0699"/>
    <w:rsid w:val="007A1785"/>
    <w:rsid w:val="007A282B"/>
    <w:rsid w:val="007A51AF"/>
    <w:rsid w:val="007A634C"/>
    <w:rsid w:val="007B1773"/>
    <w:rsid w:val="007B66B0"/>
    <w:rsid w:val="007B6B65"/>
    <w:rsid w:val="007C0422"/>
    <w:rsid w:val="007C0465"/>
    <w:rsid w:val="007C0F4D"/>
    <w:rsid w:val="007C2AB1"/>
    <w:rsid w:val="007C2DDA"/>
    <w:rsid w:val="007D04E1"/>
    <w:rsid w:val="007D2DF5"/>
    <w:rsid w:val="007D3FC3"/>
    <w:rsid w:val="007D417C"/>
    <w:rsid w:val="007D424E"/>
    <w:rsid w:val="007D4EFB"/>
    <w:rsid w:val="007D7318"/>
    <w:rsid w:val="007E0F8F"/>
    <w:rsid w:val="007E2254"/>
    <w:rsid w:val="007E2516"/>
    <w:rsid w:val="007E352B"/>
    <w:rsid w:val="007E561E"/>
    <w:rsid w:val="007E771E"/>
    <w:rsid w:val="007F32EC"/>
    <w:rsid w:val="007F3789"/>
    <w:rsid w:val="007F46AC"/>
    <w:rsid w:val="007F6E1A"/>
    <w:rsid w:val="00801A98"/>
    <w:rsid w:val="008049F5"/>
    <w:rsid w:val="00805B6B"/>
    <w:rsid w:val="008064A4"/>
    <w:rsid w:val="00806AC1"/>
    <w:rsid w:val="00806AD3"/>
    <w:rsid w:val="0081090B"/>
    <w:rsid w:val="00812053"/>
    <w:rsid w:val="00812AAE"/>
    <w:rsid w:val="00812E48"/>
    <w:rsid w:val="00814B92"/>
    <w:rsid w:val="00816AD2"/>
    <w:rsid w:val="00820E47"/>
    <w:rsid w:val="00823114"/>
    <w:rsid w:val="0082591F"/>
    <w:rsid w:val="00825946"/>
    <w:rsid w:val="00825AE4"/>
    <w:rsid w:val="00826AFF"/>
    <w:rsid w:val="008305E6"/>
    <w:rsid w:val="00837352"/>
    <w:rsid w:val="00841B47"/>
    <w:rsid w:val="00843295"/>
    <w:rsid w:val="00844702"/>
    <w:rsid w:val="00846A87"/>
    <w:rsid w:val="00847DE4"/>
    <w:rsid w:val="00850EF8"/>
    <w:rsid w:val="00853324"/>
    <w:rsid w:val="00853569"/>
    <w:rsid w:val="00853607"/>
    <w:rsid w:val="00854B1C"/>
    <w:rsid w:val="008552C0"/>
    <w:rsid w:val="008567DC"/>
    <w:rsid w:val="0085749B"/>
    <w:rsid w:val="00863395"/>
    <w:rsid w:val="00865390"/>
    <w:rsid w:val="008661A4"/>
    <w:rsid w:val="00867BFB"/>
    <w:rsid w:val="008728EC"/>
    <w:rsid w:val="008740F9"/>
    <w:rsid w:val="00875C84"/>
    <w:rsid w:val="00876563"/>
    <w:rsid w:val="008800CE"/>
    <w:rsid w:val="00880C15"/>
    <w:rsid w:val="0088369E"/>
    <w:rsid w:val="008855EA"/>
    <w:rsid w:val="00887245"/>
    <w:rsid w:val="00887B2E"/>
    <w:rsid w:val="008901E1"/>
    <w:rsid w:val="00890342"/>
    <w:rsid w:val="00890B7A"/>
    <w:rsid w:val="008924B1"/>
    <w:rsid w:val="00895782"/>
    <w:rsid w:val="00895821"/>
    <w:rsid w:val="008A1659"/>
    <w:rsid w:val="008A64C1"/>
    <w:rsid w:val="008B06E8"/>
    <w:rsid w:val="008B08B7"/>
    <w:rsid w:val="008B27A7"/>
    <w:rsid w:val="008B3349"/>
    <w:rsid w:val="008B6056"/>
    <w:rsid w:val="008B624E"/>
    <w:rsid w:val="008B696D"/>
    <w:rsid w:val="008C40C7"/>
    <w:rsid w:val="008C5367"/>
    <w:rsid w:val="008C7C6A"/>
    <w:rsid w:val="008D473A"/>
    <w:rsid w:val="008D4823"/>
    <w:rsid w:val="008D4BC5"/>
    <w:rsid w:val="008D7AA7"/>
    <w:rsid w:val="008E417D"/>
    <w:rsid w:val="008E50B2"/>
    <w:rsid w:val="008E67AD"/>
    <w:rsid w:val="008E7803"/>
    <w:rsid w:val="008F4428"/>
    <w:rsid w:val="008F480E"/>
    <w:rsid w:val="00900719"/>
    <w:rsid w:val="00901C0C"/>
    <w:rsid w:val="00903CA2"/>
    <w:rsid w:val="00905EE2"/>
    <w:rsid w:val="00916A20"/>
    <w:rsid w:val="00916CAF"/>
    <w:rsid w:val="00920DE1"/>
    <w:rsid w:val="00921564"/>
    <w:rsid w:val="0092172E"/>
    <w:rsid w:val="00921C31"/>
    <w:rsid w:val="00921D03"/>
    <w:rsid w:val="00923012"/>
    <w:rsid w:val="00923771"/>
    <w:rsid w:val="00924D1F"/>
    <w:rsid w:val="00925457"/>
    <w:rsid w:val="00925853"/>
    <w:rsid w:val="009268F9"/>
    <w:rsid w:val="00930D91"/>
    <w:rsid w:val="0093396B"/>
    <w:rsid w:val="00935248"/>
    <w:rsid w:val="00943640"/>
    <w:rsid w:val="00944D57"/>
    <w:rsid w:val="00945225"/>
    <w:rsid w:val="009503F9"/>
    <w:rsid w:val="0095304C"/>
    <w:rsid w:val="00953717"/>
    <w:rsid w:val="009538D1"/>
    <w:rsid w:val="00953B89"/>
    <w:rsid w:val="00955409"/>
    <w:rsid w:val="00955570"/>
    <w:rsid w:val="00960C98"/>
    <w:rsid w:val="00961328"/>
    <w:rsid w:val="00962AC7"/>
    <w:rsid w:val="00962E4A"/>
    <w:rsid w:val="0097149D"/>
    <w:rsid w:val="00972F23"/>
    <w:rsid w:val="00974F75"/>
    <w:rsid w:val="00977507"/>
    <w:rsid w:val="00977632"/>
    <w:rsid w:val="00980911"/>
    <w:rsid w:val="00982D3C"/>
    <w:rsid w:val="00987175"/>
    <w:rsid w:val="009910AB"/>
    <w:rsid w:val="00992629"/>
    <w:rsid w:val="0099319F"/>
    <w:rsid w:val="0099379D"/>
    <w:rsid w:val="00994086"/>
    <w:rsid w:val="0099424E"/>
    <w:rsid w:val="00994ADE"/>
    <w:rsid w:val="0099574B"/>
    <w:rsid w:val="009969DF"/>
    <w:rsid w:val="009A09AE"/>
    <w:rsid w:val="009A1E25"/>
    <w:rsid w:val="009A20AD"/>
    <w:rsid w:val="009A54BD"/>
    <w:rsid w:val="009A5A10"/>
    <w:rsid w:val="009A67A7"/>
    <w:rsid w:val="009B1478"/>
    <w:rsid w:val="009B2072"/>
    <w:rsid w:val="009B2458"/>
    <w:rsid w:val="009B2AE4"/>
    <w:rsid w:val="009B359A"/>
    <w:rsid w:val="009B4093"/>
    <w:rsid w:val="009B489F"/>
    <w:rsid w:val="009B6134"/>
    <w:rsid w:val="009B762A"/>
    <w:rsid w:val="009B7A54"/>
    <w:rsid w:val="009C1733"/>
    <w:rsid w:val="009C28F7"/>
    <w:rsid w:val="009C452F"/>
    <w:rsid w:val="009C54D0"/>
    <w:rsid w:val="009D1132"/>
    <w:rsid w:val="009D18CC"/>
    <w:rsid w:val="009D1BE0"/>
    <w:rsid w:val="009D1D35"/>
    <w:rsid w:val="009D23E1"/>
    <w:rsid w:val="009D52DD"/>
    <w:rsid w:val="009E0EAE"/>
    <w:rsid w:val="009E13E1"/>
    <w:rsid w:val="009E3AC6"/>
    <w:rsid w:val="009E5AD4"/>
    <w:rsid w:val="009F0F8C"/>
    <w:rsid w:val="009F1DF2"/>
    <w:rsid w:val="009F38B5"/>
    <w:rsid w:val="009F4B0D"/>
    <w:rsid w:val="009F7CFE"/>
    <w:rsid w:val="00A020E5"/>
    <w:rsid w:val="00A02E63"/>
    <w:rsid w:val="00A06C6B"/>
    <w:rsid w:val="00A06E6D"/>
    <w:rsid w:val="00A10E9B"/>
    <w:rsid w:val="00A1101B"/>
    <w:rsid w:val="00A12CFB"/>
    <w:rsid w:val="00A12D88"/>
    <w:rsid w:val="00A16577"/>
    <w:rsid w:val="00A2036F"/>
    <w:rsid w:val="00A20AB4"/>
    <w:rsid w:val="00A2201D"/>
    <w:rsid w:val="00A224EC"/>
    <w:rsid w:val="00A234E6"/>
    <w:rsid w:val="00A243AE"/>
    <w:rsid w:val="00A24E7D"/>
    <w:rsid w:val="00A27DD5"/>
    <w:rsid w:val="00A30823"/>
    <w:rsid w:val="00A31E57"/>
    <w:rsid w:val="00A32B56"/>
    <w:rsid w:val="00A334ED"/>
    <w:rsid w:val="00A34972"/>
    <w:rsid w:val="00A36E71"/>
    <w:rsid w:val="00A36F9F"/>
    <w:rsid w:val="00A37C9F"/>
    <w:rsid w:val="00A4054E"/>
    <w:rsid w:val="00A40929"/>
    <w:rsid w:val="00A40EC9"/>
    <w:rsid w:val="00A4137A"/>
    <w:rsid w:val="00A41DD2"/>
    <w:rsid w:val="00A433FD"/>
    <w:rsid w:val="00A453B6"/>
    <w:rsid w:val="00A465F0"/>
    <w:rsid w:val="00A46DCA"/>
    <w:rsid w:val="00A471D1"/>
    <w:rsid w:val="00A50155"/>
    <w:rsid w:val="00A514CF"/>
    <w:rsid w:val="00A52DDE"/>
    <w:rsid w:val="00A565A0"/>
    <w:rsid w:val="00A579DB"/>
    <w:rsid w:val="00A57B3D"/>
    <w:rsid w:val="00A57BC0"/>
    <w:rsid w:val="00A6310D"/>
    <w:rsid w:val="00A639B4"/>
    <w:rsid w:val="00A64BC8"/>
    <w:rsid w:val="00A655D5"/>
    <w:rsid w:val="00A65724"/>
    <w:rsid w:val="00A65B9C"/>
    <w:rsid w:val="00A679A2"/>
    <w:rsid w:val="00A76221"/>
    <w:rsid w:val="00A76CC0"/>
    <w:rsid w:val="00A824A9"/>
    <w:rsid w:val="00A83213"/>
    <w:rsid w:val="00A930AD"/>
    <w:rsid w:val="00A9359A"/>
    <w:rsid w:val="00A940B3"/>
    <w:rsid w:val="00A9425E"/>
    <w:rsid w:val="00A95B73"/>
    <w:rsid w:val="00A96DDA"/>
    <w:rsid w:val="00AA3068"/>
    <w:rsid w:val="00AA3D26"/>
    <w:rsid w:val="00AA6148"/>
    <w:rsid w:val="00AB0BFB"/>
    <w:rsid w:val="00AB65DB"/>
    <w:rsid w:val="00AB6F03"/>
    <w:rsid w:val="00AB7E77"/>
    <w:rsid w:val="00AC2771"/>
    <w:rsid w:val="00AC27F7"/>
    <w:rsid w:val="00AC43E0"/>
    <w:rsid w:val="00AC7B5D"/>
    <w:rsid w:val="00AD2B56"/>
    <w:rsid w:val="00AD32FB"/>
    <w:rsid w:val="00AD459C"/>
    <w:rsid w:val="00AD4769"/>
    <w:rsid w:val="00AD6A1A"/>
    <w:rsid w:val="00AD6B20"/>
    <w:rsid w:val="00AE6F36"/>
    <w:rsid w:val="00AF02A2"/>
    <w:rsid w:val="00AF2FD7"/>
    <w:rsid w:val="00AF5A35"/>
    <w:rsid w:val="00AF5FDA"/>
    <w:rsid w:val="00B00980"/>
    <w:rsid w:val="00B0104C"/>
    <w:rsid w:val="00B06A9E"/>
    <w:rsid w:val="00B07EF5"/>
    <w:rsid w:val="00B11F62"/>
    <w:rsid w:val="00B126A4"/>
    <w:rsid w:val="00B13FFD"/>
    <w:rsid w:val="00B14727"/>
    <w:rsid w:val="00B14818"/>
    <w:rsid w:val="00B14ED6"/>
    <w:rsid w:val="00B1587F"/>
    <w:rsid w:val="00B171FB"/>
    <w:rsid w:val="00B211AA"/>
    <w:rsid w:val="00B2177B"/>
    <w:rsid w:val="00B22336"/>
    <w:rsid w:val="00B228B2"/>
    <w:rsid w:val="00B24372"/>
    <w:rsid w:val="00B26145"/>
    <w:rsid w:val="00B30BA9"/>
    <w:rsid w:val="00B30F2F"/>
    <w:rsid w:val="00B311D8"/>
    <w:rsid w:val="00B32D36"/>
    <w:rsid w:val="00B330A8"/>
    <w:rsid w:val="00B35BBF"/>
    <w:rsid w:val="00B379C9"/>
    <w:rsid w:val="00B4182E"/>
    <w:rsid w:val="00B45F80"/>
    <w:rsid w:val="00B46914"/>
    <w:rsid w:val="00B4798F"/>
    <w:rsid w:val="00B47E39"/>
    <w:rsid w:val="00B5257D"/>
    <w:rsid w:val="00B54C6C"/>
    <w:rsid w:val="00B57B54"/>
    <w:rsid w:val="00B57FF0"/>
    <w:rsid w:val="00B625B7"/>
    <w:rsid w:val="00B64E8E"/>
    <w:rsid w:val="00B654ED"/>
    <w:rsid w:val="00B7037C"/>
    <w:rsid w:val="00B70700"/>
    <w:rsid w:val="00B775EE"/>
    <w:rsid w:val="00B80365"/>
    <w:rsid w:val="00B815F6"/>
    <w:rsid w:val="00B8194E"/>
    <w:rsid w:val="00B834C4"/>
    <w:rsid w:val="00B86647"/>
    <w:rsid w:val="00B869E0"/>
    <w:rsid w:val="00B91FA8"/>
    <w:rsid w:val="00B92ECA"/>
    <w:rsid w:val="00B94296"/>
    <w:rsid w:val="00B94568"/>
    <w:rsid w:val="00B9505E"/>
    <w:rsid w:val="00B95320"/>
    <w:rsid w:val="00B95968"/>
    <w:rsid w:val="00B95E97"/>
    <w:rsid w:val="00B969E8"/>
    <w:rsid w:val="00BA3D4D"/>
    <w:rsid w:val="00BA5608"/>
    <w:rsid w:val="00BA698A"/>
    <w:rsid w:val="00BA787A"/>
    <w:rsid w:val="00BB170F"/>
    <w:rsid w:val="00BB3B21"/>
    <w:rsid w:val="00BB7117"/>
    <w:rsid w:val="00BB79B7"/>
    <w:rsid w:val="00BB7D4F"/>
    <w:rsid w:val="00BB7F31"/>
    <w:rsid w:val="00BC38A4"/>
    <w:rsid w:val="00BC481E"/>
    <w:rsid w:val="00BC4B36"/>
    <w:rsid w:val="00BC4E25"/>
    <w:rsid w:val="00BC5A33"/>
    <w:rsid w:val="00BD1DA8"/>
    <w:rsid w:val="00BD3ACB"/>
    <w:rsid w:val="00BD73C6"/>
    <w:rsid w:val="00BD7FA9"/>
    <w:rsid w:val="00BE1ACF"/>
    <w:rsid w:val="00BE23F9"/>
    <w:rsid w:val="00BE2A04"/>
    <w:rsid w:val="00BE5298"/>
    <w:rsid w:val="00BE5BC7"/>
    <w:rsid w:val="00BE5E98"/>
    <w:rsid w:val="00BE68B8"/>
    <w:rsid w:val="00BF0156"/>
    <w:rsid w:val="00BF0860"/>
    <w:rsid w:val="00BF690A"/>
    <w:rsid w:val="00BF7D90"/>
    <w:rsid w:val="00C00027"/>
    <w:rsid w:val="00C000E0"/>
    <w:rsid w:val="00C0010B"/>
    <w:rsid w:val="00C0146B"/>
    <w:rsid w:val="00C0172A"/>
    <w:rsid w:val="00C03AE7"/>
    <w:rsid w:val="00C03D55"/>
    <w:rsid w:val="00C04E83"/>
    <w:rsid w:val="00C06EE9"/>
    <w:rsid w:val="00C106CC"/>
    <w:rsid w:val="00C123C1"/>
    <w:rsid w:val="00C123E9"/>
    <w:rsid w:val="00C127CA"/>
    <w:rsid w:val="00C1353C"/>
    <w:rsid w:val="00C13857"/>
    <w:rsid w:val="00C1447A"/>
    <w:rsid w:val="00C20723"/>
    <w:rsid w:val="00C23C48"/>
    <w:rsid w:val="00C23EBF"/>
    <w:rsid w:val="00C30079"/>
    <w:rsid w:val="00C314AA"/>
    <w:rsid w:val="00C31563"/>
    <w:rsid w:val="00C41B96"/>
    <w:rsid w:val="00C42C81"/>
    <w:rsid w:val="00C43740"/>
    <w:rsid w:val="00C50D6A"/>
    <w:rsid w:val="00C5264D"/>
    <w:rsid w:val="00C53C0D"/>
    <w:rsid w:val="00C580AC"/>
    <w:rsid w:val="00C61263"/>
    <w:rsid w:val="00C6134F"/>
    <w:rsid w:val="00C630DB"/>
    <w:rsid w:val="00C65558"/>
    <w:rsid w:val="00C6709E"/>
    <w:rsid w:val="00C70758"/>
    <w:rsid w:val="00C720FF"/>
    <w:rsid w:val="00C73AB6"/>
    <w:rsid w:val="00C7418D"/>
    <w:rsid w:val="00C837F8"/>
    <w:rsid w:val="00C85317"/>
    <w:rsid w:val="00C90409"/>
    <w:rsid w:val="00C915C9"/>
    <w:rsid w:val="00C9212D"/>
    <w:rsid w:val="00C932BF"/>
    <w:rsid w:val="00C9350D"/>
    <w:rsid w:val="00C9358C"/>
    <w:rsid w:val="00C93C39"/>
    <w:rsid w:val="00C9528A"/>
    <w:rsid w:val="00C9569C"/>
    <w:rsid w:val="00C96832"/>
    <w:rsid w:val="00CA036E"/>
    <w:rsid w:val="00CA2832"/>
    <w:rsid w:val="00CA2FCC"/>
    <w:rsid w:val="00CA3368"/>
    <w:rsid w:val="00CA4259"/>
    <w:rsid w:val="00CA50C7"/>
    <w:rsid w:val="00CA5E36"/>
    <w:rsid w:val="00CB0261"/>
    <w:rsid w:val="00CB25C1"/>
    <w:rsid w:val="00CB2C33"/>
    <w:rsid w:val="00CB2F9C"/>
    <w:rsid w:val="00CB4E96"/>
    <w:rsid w:val="00CB6BBF"/>
    <w:rsid w:val="00CC1859"/>
    <w:rsid w:val="00CC3EB1"/>
    <w:rsid w:val="00CC5112"/>
    <w:rsid w:val="00CC540E"/>
    <w:rsid w:val="00CC6050"/>
    <w:rsid w:val="00CC6A0F"/>
    <w:rsid w:val="00CC7E3D"/>
    <w:rsid w:val="00CD3D3B"/>
    <w:rsid w:val="00CD48B8"/>
    <w:rsid w:val="00CD49FB"/>
    <w:rsid w:val="00CD591D"/>
    <w:rsid w:val="00CD5E38"/>
    <w:rsid w:val="00CE02F6"/>
    <w:rsid w:val="00CE1194"/>
    <w:rsid w:val="00CE1AA7"/>
    <w:rsid w:val="00CE2AD5"/>
    <w:rsid w:val="00CE3D2A"/>
    <w:rsid w:val="00CE4578"/>
    <w:rsid w:val="00CE4E94"/>
    <w:rsid w:val="00CE4FC1"/>
    <w:rsid w:val="00CE74F3"/>
    <w:rsid w:val="00CF2139"/>
    <w:rsid w:val="00CF2C37"/>
    <w:rsid w:val="00CF4A77"/>
    <w:rsid w:val="00CF4CD7"/>
    <w:rsid w:val="00CF7629"/>
    <w:rsid w:val="00D00831"/>
    <w:rsid w:val="00D01DE0"/>
    <w:rsid w:val="00D03473"/>
    <w:rsid w:val="00D07CBE"/>
    <w:rsid w:val="00D13B78"/>
    <w:rsid w:val="00D14665"/>
    <w:rsid w:val="00D21108"/>
    <w:rsid w:val="00D21630"/>
    <w:rsid w:val="00D239A1"/>
    <w:rsid w:val="00D252C1"/>
    <w:rsid w:val="00D26A16"/>
    <w:rsid w:val="00D31D69"/>
    <w:rsid w:val="00D3236F"/>
    <w:rsid w:val="00D33F25"/>
    <w:rsid w:val="00D34489"/>
    <w:rsid w:val="00D40759"/>
    <w:rsid w:val="00D418F4"/>
    <w:rsid w:val="00D41FF1"/>
    <w:rsid w:val="00D427C9"/>
    <w:rsid w:val="00D453FC"/>
    <w:rsid w:val="00D4728E"/>
    <w:rsid w:val="00D507ED"/>
    <w:rsid w:val="00D5398D"/>
    <w:rsid w:val="00D5571D"/>
    <w:rsid w:val="00D57B13"/>
    <w:rsid w:val="00D62396"/>
    <w:rsid w:val="00D62B83"/>
    <w:rsid w:val="00D63A1C"/>
    <w:rsid w:val="00D6716E"/>
    <w:rsid w:val="00D71394"/>
    <w:rsid w:val="00D71C8C"/>
    <w:rsid w:val="00D71C9D"/>
    <w:rsid w:val="00D72B55"/>
    <w:rsid w:val="00D72E10"/>
    <w:rsid w:val="00D74B6E"/>
    <w:rsid w:val="00D74C23"/>
    <w:rsid w:val="00D77B09"/>
    <w:rsid w:val="00D81D21"/>
    <w:rsid w:val="00D824ED"/>
    <w:rsid w:val="00D827B0"/>
    <w:rsid w:val="00D832DA"/>
    <w:rsid w:val="00D83692"/>
    <w:rsid w:val="00D8562D"/>
    <w:rsid w:val="00D863A7"/>
    <w:rsid w:val="00D8792C"/>
    <w:rsid w:val="00D943F9"/>
    <w:rsid w:val="00D94452"/>
    <w:rsid w:val="00D96DAD"/>
    <w:rsid w:val="00D973F1"/>
    <w:rsid w:val="00D9789C"/>
    <w:rsid w:val="00DA0FC8"/>
    <w:rsid w:val="00DA11A2"/>
    <w:rsid w:val="00DA22DB"/>
    <w:rsid w:val="00DA3FD9"/>
    <w:rsid w:val="00DA4E19"/>
    <w:rsid w:val="00DA5D65"/>
    <w:rsid w:val="00DA729D"/>
    <w:rsid w:val="00DA7897"/>
    <w:rsid w:val="00DB0587"/>
    <w:rsid w:val="00DB0ADE"/>
    <w:rsid w:val="00DB0D8B"/>
    <w:rsid w:val="00DB35DF"/>
    <w:rsid w:val="00DB36F1"/>
    <w:rsid w:val="00DB7555"/>
    <w:rsid w:val="00DB7B9E"/>
    <w:rsid w:val="00DC3D06"/>
    <w:rsid w:val="00DC46E0"/>
    <w:rsid w:val="00DD03EE"/>
    <w:rsid w:val="00DD2008"/>
    <w:rsid w:val="00DD2727"/>
    <w:rsid w:val="00DD2E18"/>
    <w:rsid w:val="00DD371B"/>
    <w:rsid w:val="00DD47CD"/>
    <w:rsid w:val="00DD5D1B"/>
    <w:rsid w:val="00DD6D13"/>
    <w:rsid w:val="00DD7506"/>
    <w:rsid w:val="00DE3663"/>
    <w:rsid w:val="00DE5E60"/>
    <w:rsid w:val="00DE603A"/>
    <w:rsid w:val="00DE60A4"/>
    <w:rsid w:val="00DE6175"/>
    <w:rsid w:val="00DE663F"/>
    <w:rsid w:val="00DE6C68"/>
    <w:rsid w:val="00DE6CB6"/>
    <w:rsid w:val="00DE755D"/>
    <w:rsid w:val="00DF06F1"/>
    <w:rsid w:val="00DF1171"/>
    <w:rsid w:val="00DF39A3"/>
    <w:rsid w:val="00DF438B"/>
    <w:rsid w:val="00DF5C96"/>
    <w:rsid w:val="00DF79AA"/>
    <w:rsid w:val="00E04D83"/>
    <w:rsid w:val="00E05CD9"/>
    <w:rsid w:val="00E064F3"/>
    <w:rsid w:val="00E06FAC"/>
    <w:rsid w:val="00E12B4F"/>
    <w:rsid w:val="00E164FA"/>
    <w:rsid w:val="00E17EAF"/>
    <w:rsid w:val="00E21DA0"/>
    <w:rsid w:val="00E23331"/>
    <w:rsid w:val="00E24728"/>
    <w:rsid w:val="00E255D4"/>
    <w:rsid w:val="00E25867"/>
    <w:rsid w:val="00E31168"/>
    <w:rsid w:val="00E321E7"/>
    <w:rsid w:val="00E3433E"/>
    <w:rsid w:val="00E34CDD"/>
    <w:rsid w:val="00E35DBA"/>
    <w:rsid w:val="00E35E6E"/>
    <w:rsid w:val="00E37D26"/>
    <w:rsid w:val="00E4302D"/>
    <w:rsid w:val="00E46DA6"/>
    <w:rsid w:val="00E50B1A"/>
    <w:rsid w:val="00E53622"/>
    <w:rsid w:val="00E549E9"/>
    <w:rsid w:val="00E551F8"/>
    <w:rsid w:val="00E555BC"/>
    <w:rsid w:val="00E57DF0"/>
    <w:rsid w:val="00E621C4"/>
    <w:rsid w:val="00E63305"/>
    <w:rsid w:val="00E63C22"/>
    <w:rsid w:val="00E66760"/>
    <w:rsid w:val="00E67345"/>
    <w:rsid w:val="00E729B5"/>
    <w:rsid w:val="00E758B4"/>
    <w:rsid w:val="00E8229F"/>
    <w:rsid w:val="00E84B39"/>
    <w:rsid w:val="00E86651"/>
    <w:rsid w:val="00E923AD"/>
    <w:rsid w:val="00E93B51"/>
    <w:rsid w:val="00E97452"/>
    <w:rsid w:val="00EA3B5C"/>
    <w:rsid w:val="00EA4A92"/>
    <w:rsid w:val="00EA4C9A"/>
    <w:rsid w:val="00EA6A40"/>
    <w:rsid w:val="00EB33E7"/>
    <w:rsid w:val="00EB405F"/>
    <w:rsid w:val="00EB6C97"/>
    <w:rsid w:val="00EC2055"/>
    <w:rsid w:val="00EC7DC3"/>
    <w:rsid w:val="00ED0DA2"/>
    <w:rsid w:val="00ED3544"/>
    <w:rsid w:val="00ED3A00"/>
    <w:rsid w:val="00ED59F9"/>
    <w:rsid w:val="00EE211B"/>
    <w:rsid w:val="00EE2142"/>
    <w:rsid w:val="00EE441E"/>
    <w:rsid w:val="00EE44A0"/>
    <w:rsid w:val="00EE72D7"/>
    <w:rsid w:val="00EE7710"/>
    <w:rsid w:val="00EF4A06"/>
    <w:rsid w:val="00EF5FFB"/>
    <w:rsid w:val="00EF6FC6"/>
    <w:rsid w:val="00F02593"/>
    <w:rsid w:val="00F03A74"/>
    <w:rsid w:val="00F04F22"/>
    <w:rsid w:val="00F0514A"/>
    <w:rsid w:val="00F051C8"/>
    <w:rsid w:val="00F05DE0"/>
    <w:rsid w:val="00F06B5E"/>
    <w:rsid w:val="00F071EC"/>
    <w:rsid w:val="00F17A4F"/>
    <w:rsid w:val="00F22A42"/>
    <w:rsid w:val="00F24A85"/>
    <w:rsid w:val="00F25CB6"/>
    <w:rsid w:val="00F265A3"/>
    <w:rsid w:val="00F27884"/>
    <w:rsid w:val="00F37810"/>
    <w:rsid w:val="00F406A6"/>
    <w:rsid w:val="00F42389"/>
    <w:rsid w:val="00F4251E"/>
    <w:rsid w:val="00F429BC"/>
    <w:rsid w:val="00F432A3"/>
    <w:rsid w:val="00F4380A"/>
    <w:rsid w:val="00F44173"/>
    <w:rsid w:val="00F46F1D"/>
    <w:rsid w:val="00F51926"/>
    <w:rsid w:val="00F53D54"/>
    <w:rsid w:val="00F54B97"/>
    <w:rsid w:val="00F5580F"/>
    <w:rsid w:val="00F55C90"/>
    <w:rsid w:val="00F560D0"/>
    <w:rsid w:val="00F5641D"/>
    <w:rsid w:val="00F61A11"/>
    <w:rsid w:val="00F625B4"/>
    <w:rsid w:val="00F62AA1"/>
    <w:rsid w:val="00F708E2"/>
    <w:rsid w:val="00F709D5"/>
    <w:rsid w:val="00F70B61"/>
    <w:rsid w:val="00F72A06"/>
    <w:rsid w:val="00F73456"/>
    <w:rsid w:val="00F74852"/>
    <w:rsid w:val="00F77AE4"/>
    <w:rsid w:val="00F8144F"/>
    <w:rsid w:val="00F83F19"/>
    <w:rsid w:val="00F86270"/>
    <w:rsid w:val="00F87B64"/>
    <w:rsid w:val="00F87B88"/>
    <w:rsid w:val="00F91C01"/>
    <w:rsid w:val="00F92B84"/>
    <w:rsid w:val="00F950CC"/>
    <w:rsid w:val="00F969E9"/>
    <w:rsid w:val="00FA033F"/>
    <w:rsid w:val="00FA110F"/>
    <w:rsid w:val="00FA23EB"/>
    <w:rsid w:val="00FA394B"/>
    <w:rsid w:val="00FA5B6E"/>
    <w:rsid w:val="00FA69D8"/>
    <w:rsid w:val="00FA7E2A"/>
    <w:rsid w:val="00FB064D"/>
    <w:rsid w:val="00FB17B7"/>
    <w:rsid w:val="00FB6E89"/>
    <w:rsid w:val="00FC0351"/>
    <w:rsid w:val="00FC4D74"/>
    <w:rsid w:val="00FC7A31"/>
    <w:rsid w:val="00FC7D6E"/>
    <w:rsid w:val="00FD2BD5"/>
    <w:rsid w:val="00FD3CC2"/>
    <w:rsid w:val="00FD49C1"/>
    <w:rsid w:val="00FD6C4D"/>
    <w:rsid w:val="00FD7EB2"/>
    <w:rsid w:val="00FE1228"/>
    <w:rsid w:val="00FE2BAF"/>
    <w:rsid w:val="00FE3239"/>
    <w:rsid w:val="00FE496C"/>
    <w:rsid w:val="00FF155F"/>
    <w:rsid w:val="00FF77F1"/>
    <w:rsid w:val="01A9AF19"/>
    <w:rsid w:val="02708F03"/>
    <w:rsid w:val="0423B2AF"/>
    <w:rsid w:val="05B38D85"/>
    <w:rsid w:val="06D8EC00"/>
    <w:rsid w:val="06DA5C1D"/>
    <w:rsid w:val="06DAE77E"/>
    <w:rsid w:val="06ED56D3"/>
    <w:rsid w:val="07579D35"/>
    <w:rsid w:val="08968DA9"/>
    <w:rsid w:val="09A8AE6F"/>
    <w:rsid w:val="09B91A8A"/>
    <w:rsid w:val="0A3C2FD2"/>
    <w:rsid w:val="0AAAB11B"/>
    <w:rsid w:val="0B16B496"/>
    <w:rsid w:val="0B16C1DD"/>
    <w:rsid w:val="0B2724BE"/>
    <w:rsid w:val="0B6EF728"/>
    <w:rsid w:val="0CCD720E"/>
    <w:rsid w:val="0D2C9230"/>
    <w:rsid w:val="0D3D543A"/>
    <w:rsid w:val="0DD9C681"/>
    <w:rsid w:val="0EB6C555"/>
    <w:rsid w:val="0FBFE7C9"/>
    <w:rsid w:val="1072D344"/>
    <w:rsid w:val="11220EBE"/>
    <w:rsid w:val="11257692"/>
    <w:rsid w:val="119AFEB1"/>
    <w:rsid w:val="121408DC"/>
    <w:rsid w:val="131CC3E2"/>
    <w:rsid w:val="150C1B4A"/>
    <w:rsid w:val="154E0CA1"/>
    <w:rsid w:val="1571898D"/>
    <w:rsid w:val="1583119B"/>
    <w:rsid w:val="15B03BE5"/>
    <w:rsid w:val="170D59EE"/>
    <w:rsid w:val="171C813F"/>
    <w:rsid w:val="182E38FB"/>
    <w:rsid w:val="19FE944D"/>
    <w:rsid w:val="1A164971"/>
    <w:rsid w:val="1AAD52A2"/>
    <w:rsid w:val="1D0E8E94"/>
    <w:rsid w:val="1DC39A24"/>
    <w:rsid w:val="1E6A66DB"/>
    <w:rsid w:val="1E798D2A"/>
    <w:rsid w:val="1E875DC2"/>
    <w:rsid w:val="1ECBB6E0"/>
    <w:rsid w:val="1F1B0F43"/>
    <w:rsid w:val="1F227FC9"/>
    <w:rsid w:val="1F5D9F09"/>
    <w:rsid w:val="20633E29"/>
    <w:rsid w:val="21507890"/>
    <w:rsid w:val="22A4DA58"/>
    <w:rsid w:val="22AE4FE2"/>
    <w:rsid w:val="24044846"/>
    <w:rsid w:val="257E3025"/>
    <w:rsid w:val="2582D2DB"/>
    <w:rsid w:val="25E17EC2"/>
    <w:rsid w:val="271CBCC8"/>
    <w:rsid w:val="27C19C7E"/>
    <w:rsid w:val="27FF8A40"/>
    <w:rsid w:val="28ACD27A"/>
    <w:rsid w:val="2905A38C"/>
    <w:rsid w:val="29117603"/>
    <w:rsid w:val="2A111784"/>
    <w:rsid w:val="2A6F5123"/>
    <w:rsid w:val="2AA335F5"/>
    <w:rsid w:val="2ADF7A70"/>
    <w:rsid w:val="2B1E9A53"/>
    <w:rsid w:val="2B9A3150"/>
    <w:rsid w:val="2BBE86B3"/>
    <w:rsid w:val="2BF7B5E7"/>
    <w:rsid w:val="2CBB94EF"/>
    <w:rsid w:val="2E09DA5A"/>
    <w:rsid w:val="2E3AF242"/>
    <w:rsid w:val="2F2893DD"/>
    <w:rsid w:val="2F30F9DE"/>
    <w:rsid w:val="2F6FD62A"/>
    <w:rsid w:val="2F982468"/>
    <w:rsid w:val="2FF58B36"/>
    <w:rsid w:val="3004E814"/>
    <w:rsid w:val="3019E08B"/>
    <w:rsid w:val="3059B63E"/>
    <w:rsid w:val="30A8D70D"/>
    <w:rsid w:val="30B3B3CA"/>
    <w:rsid w:val="30B77FFC"/>
    <w:rsid w:val="30B9514B"/>
    <w:rsid w:val="313AD38D"/>
    <w:rsid w:val="31444C4D"/>
    <w:rsid w:val="31DFEC73"/>
    <w:rsid w:val="32F651F8"/>
    <w:rsid w:val="33D801E4"/>
    <w:rsid w:val="345AFF2C"/>
    <w:rsid w:val="3563C089"/>
    <w:rsid w:val="35B4A8DA"/>
    <w:rsid w:val="373D3F9E"/>
    <w:rsid w:val="37C80FDF"/>
    <w:rsid w:val="38A0538C"/>
    <w:rsid w:val="3934CE50"/>
    <w:rsid w:val="39C3E664"/>
    <w:rsid w:val="39E640B9"/>
    <w:rsid w:val="3C086E57"/>
    <w:rsid w:val="3C51FDCC"/>
    <w:rsid w:val="3D9D6D27"/>
    <w:rsid w:val="3DD04449"/>
    <w:rsid w:val="3ECA2B89"/>
    <w:rsid w:val="3F5CA8A1"/>
    <w:rsid w:val="3F80D1BD"/>
    <w:rsid w:val="3F82CDBC"/>
    <w:rsid w:val="3F8CC102"/>
    <w:rsid w:val="3F97712C"/>
    <w:rsid w:val="4003F36C"/>
    <w:rsid w:val="40538F48"/>
    <w:rsid w:val="4065FBEA"/>
    <w:rsid w:val="426641F3"/>
    <w:rsid w:val="42A8DBA1"/>
    <w:rsid w:val="42B3A6E1"/>
    <w:rsid w:val="463B80D2"/>
    <w:rsid w:val="46C36645"/>
    <w:rsid w:val="475016C2"/>
    <w:rsid w:val="47889A7B"/>
    <w:rsid w:val="483E2FB3"/>
    <w:rsid w:val="4879F79A"/>
    <w:rsid w:val="488477E3"/>
    <w:rsid w:val="49640A44"/>
    <w:rsid w:val="4B1368C1"/>
    <w:rsid w:val="4B22F409"/>
    <w:rsid w:val="4B97BB3E"/>
    <w:rsid w:val="4B983FC3"/>
    <w:rsid w:val="4C120B49"/>
    <w:rsid w:val="4D3358B3"/>
    <w:rsid w:val="4E2A0DE3"/>
    <w:rsid w:val="4E4FB5EE"/>
    <w:rsid w:val="4F0B08D3"/>
    <w:rsid w:val="4F49CBEE"/>
    <w:rsid w:val="4FF5DE2D"/>
    <w:rsid w:val="5123A2D2"/>
    <w:rsid w:val="51650D63"/>
    <w:rsid w:val="51E5507B"/>
    <w:rsid w:val="5217D64E"/>
    <w:rsid w:val="52B7A268"/>
    <w:rsid w:val="52EAAE40"/>
    <w:rsid w:val="53D0629A"/>
    <w:rsid w:val="53F5C480"/>
    <w:rsid w:val="540417F1"/>
    <w:rsid w:val="540C7225"/>
    <w:rsid w:val="54783AC8"/>
    <w:rsid w:val="56D0032B"/>
    <w:rsid w:val="56D8CBC4"/>
    <w:rsid w:val="573BB8B3"/>
    <w:rsid w:val="58693A2C"/>
    <w:rsid w:val="59FB1F5A"/>
    <w:rsid w:val="5A103E1B"/>
    <w:rsid w:val="5A39D21B"/>
    <w:rsid w:val="5B79E894"/>
    <w:rsid w:val="5C08C1CA"/>
    <w:rsid w:val="5C92240B"/>
    <w:rsid w:val="5CF29EDA"/>
    <w:rsid w:val="5CFBAEF5"/>
    <w:rsid w:val="5E271240"/>
    <w:rsid w:val="5E6BFAEF"/>
    <w:rsid w:val="5EFCE0A9"/>
    <w:rsid w:val="601D0B52"/>
    <w:rsid w:val="617E0DE6"/>
    <w:rsid w:val="61BDBC30"/>
    <w:rsid w:val="61D04B0C"/>
    <w:rsid w:val="61F2E686"/>
    <w:rsid w:val="636EEB54"/>
    <w:rsid w:val="64050DF4"/>
    <w:rsid w:val="64A19919"/>
    <w:rsid w:val="64B7BEDE"/>
    <w:rsid w:val="657EF60D"/>
    <w:rsid w:val="65B985EA"/>
    <w:rsid w:val="662EFC76"/>
    <w:rsid w:val="66D4476A"/>
    <w:rsid w:val="66F923E2"/>
    <w:rsid w:val="672D60BC"/>
    <w:rsid w:val="677B093D"/>
    <w:rsid w:val="68298B8B"/>
    <w:rsid w:val="683C2726"/>
    <w:rsid w:val="685E0445"/>
    <w:rsid w:val="69221830"/>
    <w:rsid w:val="6AAF2E8F"/>
    <w:rsid w:val="6B4D519A"/>
    <w:rsid w:val="6C9F7528"/>
    <w:rsid w:val="6CA8FA98"/>
    <w:rsid w:val="6EB8C973"/>
    <w:rsid w:val="6FAF9C1D"/>
    <w:rsid w:val="6FFCE888"/>
    <w:rsid w:val="70CA3ED4"/>
    <w:rsid w:val="729BE1F5"/>
    <w:rsid w:val="72F74E94"/>
    <w:rsid w:val="7389B9E3"/>
    <w:rsid w:val="73BF6946"/>
    <w:rsid w:val="752F9AE6"/>
    <w:rsid w:val="774119AA"/>
    <w:rsid w:val="78C4680F"/>
    <w:rsid w:val="7AEAEA14"/>
    <w:rsid w:val="7B5E6A85"/>
    <w:rsid w:val="7BF5E755"/>
    <w:rsid w:val="7D05FAFA"/>
    <w:rsid w:val="7D7C1595"/>
    <w:rsid w:val="7D9C112D"/>
    <w:rsid w:val="7DA08546"/>
    <w:rsid w:val="7E610269"/>
    <w:rsid w:val="7ECBFE9B"/>
    <w:rsid w:val="7F1974D1"/>
    <w:rsid w:val="7FE4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indow" stroke="f">
      <v:fill on="f" color="window"/>
      <v:stroke on="f"/>
    </o:shapedefaults>
    <o:shapelayout v:ext="edit">
      <o:idmap v:ext="edit" data="2"/>
    </o:shapelayout>
  </w:shapeDefaults>
  <w:decimalSymbol w:val=","/>
  <w:listSeparator w:val=";"/>
  <w14:docId w14:val="6024665D"/>
  <w15:docId w15:val="{5CBEE8B1-D7CB-44DC-8171-C398D235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D2F42"/>
    <w:pPr>
      <w:spacing w:before="60" w:line="300" w:lineRule="exact"/>
      <w:ind w:left="560"/>
      <w:jc w:val="both"/>
    </w:pPr>
    <w:rPr>
      <w:rFonts w:ascii="Verdana" w:hAnsi="Verdana"/>
      <w:sz w:val="18"/>
      <w:lang w:val="fr-FR" w:eastAsia="fr-FR"/>
    </w:rPr>
  </w:style>
  <w:style w:type="paragraph" w:styleId="Titre1">
    <w:name w:val="heading 1"/>
    <w:next w:val="Normal"/>
    <w:link w:val="Titre1Car"/>
    <w:uiPriority w:val="9"/>
    <w:qFormat/>
    <w:rsid w:val="00E25867"/>
    <w:pPr>
      <w:keepNext/>
      <w:numPr>
        <w:ilvl w:val="1"/>
        <w:numId w:val="3"/>
      </w:numPr>
      <w:pBdr>
        <w:bottom w:val="single" w:color="E51519" w:sz="4" w:space="6"/>
      </w:pBdr>
      <w:tabs>
        <w:tab w:val="left" w:pos="560"/>
      </w:tabs>
      <w:spacing w:before="1080" w:after="120"/>
      <w:outlineLvl w:val="0"/>
    </w:pPr>
    <w:rPr>
      <w:rFonts w:ascii="Century Gothic" w:hAnsi="Century Gothic"/>
      <w:kern w:val="28"/>
      <w:sz w:val="32"/>
      <w:szCs w:val="40"/>
      <w:lang w:val="fr-FR" w:eastAsia="fr-FR"/>
    </w:rPr>
  </w:style>
  <w:style w:type="paragraph" w:styleId="Titre2">
    <w:name w:val="heading 2"/>
    <w:next w:val="Normal"/>
    <w:uiPriority w:val="9"/>
    <w:qFormat/>
    <w:rsid w:val="00C85317"/>
    <w:pPr>
      <w:keepNext/>
      <w:numPr>
        <w:ilvl w:val="2"/>
        <w:numId w:val="3"/>
      </w:numPr>
      <w:tabs>
        <w:tab w:val="left" w:pos="560"/>
      </w:tabs>
      <w:spacing w:before="480" w:after="120"/>
      <w:outlineLvl w:val="1"/>
    </w:pPr>
    <w:rPr>
      <w:rFonts w:ascii="Century Gothic" w:hAnsi="Century Gothic"/>
      <w:b/>
      <w:kern w:val="28"/>
      <w:sz w:val="24"/>
      <w:szCs w:val="24"/>
      <w:lang w:val="fr-FR" w:eastAsia="fr-FR"/>
    </w:rPr>
  </w:style>
  <w:style w:type="paragraph" w:styleId="Titre3">
    <w:name w:val="heading 3"/>
    <w:next w:val="Normal"/>
    <w:qFormat/>
    <w:rsid w:val="00C85317"/>
    <w:pPr>
      <w:keepNext/>
      <w:numPr>
        <w:ilvl w:val="3"/>
        <w:numId w:val="3"/>
      </w:numPr>
      <w:spacing w:before="360" w:after="120"/>
      <w:ind w:hanging="686"/>
      <w:outlineLvl w:val="2"/>
    </w:pPr>
    <w:rPr>
      <w:rFonts w:ascii="Century Gothic" w:hAnsi="Century Gothic"/>
      <w:kern w:val="28"/>
      <w:sz w:val="24"/>
      <w:szCs w:val="24"/>
      <w:lang w:val="fr-FR" w:eastAsia="fr-FR"/>
    </w:rPr>
  </w:style>
  <w:style w:type="paragraph" w:styleId="Titre4">
    <w:name w:val="heading 4"/>
    <w:basedOn w:val="Titre3"/>
    <w:next w:val="Normal"/>
    <w:qFormat/>
    <w:rsid w:val="00C85317"/>
    <w:pPr>
      <w:numPr>
        <w:ilvl w:val="4"/>
      </w:numPr>
      <w:spacing w:before="240"/>
      <w:ind w:left="1248" w:hanging="57"/>
      <w:outlineLvl w:val="3"/>
    </w:pPr>
    <w:rPr>
      <w:color w:val="4D4D4D"/>
      <w:sz w:val="22"/>
      <w:szCs w:val="22"/>
    </w:rPr>
  </w:style>
  <w:style w:type="paragraph" w:styleId="Titre5">
    <w:name w:val="heading 5"/>
    <w:basedOn w:val="Titre4"/>
    <w:next w:val="Normal"/>
    <w:qFormat/>
    <w:rsid w:val="00C85317"/>
    <w:pPr>
      <w:numPr>
        <w:ilvl w:val="5"/>
      </w:numPr>
      <w:outlineLvl w:val="4"/>
    </w:pPr>
    <w:rPr>
      <w:i/>
    </w:rPr>
  </w:style>
  <w:style w:type="paragraph" w:styleId="Titre6">
    <w:name w:val="heading 6"/>
    <w:basedOn w:val="Titre5"/>
    <w:next w:val="Normal"/>
    <w:qFormat/>
    <w:rsid w:val="00C85317"/>
    <w:pPr>
      <w:numPr>
        <w:ilvl w:val="6"/>
      </w:numPr>
      <w:outlineLvl w:val="5"/>
    </w:pPr>
    <w:rPr>
      <w:b/>
    </w:rPr>
  </w:style>
  <w:style w:type="paragraph" w:styleId="Titre7">
    <w:name w:val="heading 7"/>
    <w:basedOn w:val="Normal"/>
    <w:next w:val="Normal"/>
    <w:qFormat/>
    <w:rsid w:val="00C85317"/>
    <w:pPr>
      <w:numPr>
        <w:ilvl w:val="7"/>
        <w:numId w:val="3"/>
      </w:numPr>
      <w:spacing w:before="240" w:after="60"/>
      <w:outlineLvl w:val="6"/>
    </w:pPr>
    <w:rPr>
      <w:rFonts w:ascii="Arial" w:hAnsi="Arial"/>
      <w:sz w:val="20"/>
    </w:rPr>
  </w:style>
  <w:style w:type="paragraph" w:styleId="Titre8">
    <w:name w:val="heading 8"/>
    <w:basedOn w:val="Normal"/>
    <w:next w:val="Normal"/>
    <w:qFormat/>
    <w:rsid w:val="00C85317"/>
    <w:pPr>
      <w:numPr>
        <w:ilvl w:val="8"/>
        <w:numId w:val="3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Titre9">
    <w:name w:val="heading 9"/>
    <w:basedOn w:val="Normal"/>
    <w:next w:val="Normal"/>
    <w:qFormat/>
    <w:rsid w:val="00C85317"/>
    <w:pPr>
      <w:spacing w:before="240" w:after="60"/>
      <w:ind w:left="0"/>
      <w:outlineLvl w:val="8"/>
    </w:pPr>
    <w:rPr>
      <w:rFonts w:ascii="Arial" w:hAnsi="Arial"/>
      <w:b/>
      <w:i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E25867"/>
    <w:rPr>
      <w:rFonts w:ascii="Century Gothic" w:hAnsi="Century Gothic"/>
      <w:kern w:val="28"/>
      <w:sz w:val="32"/>
      <w:szCs w:val="40"/>
      <w:lang w:val="fr-FR" w:eastAsia="fr-FR"/>
    </w:rPr>
  </w:style>
  <w:style w:type="paragraph" w:styleId="TM2">
    <w:name w:val="toc 2"/>
    <w:next w:val="Normal"/>
    <w:autoRedefine/>
    <w:uiPriority w:val="39"/>
    <w:rsid w:val="00C85317"/>
    <w:pPr>
      <w:tabs>
        <w:tab w:val="left" w:pos="578"/>
        <w:tab w:val="right" w:pos="9960"/>
      </w:tabs>
      <w:spacing w:before="60" w:after="60"/>
      <w:ind w:left="600" w:hanging="600"/>
    </w:pPr>
    <w:rPr>
      <w:rFonts w:ascii="Century Gothic" w:hAnsi="Century Gothic"/>
      <w:b/>
      <w:bCs/>
      <w:szCs w:val="24"/>
      <w:lang w:val="fr-FR" w:eastAsia="fr-FR"/>
    </w:rPr>
  </w:style>
  <w:style w:type="paragraph" w:styleId="TM1">
    <w:name w:val="toc 1"/>
    <w:next w:val="Normal"/>
    <w:autoRedefine/>
    <w:uiPriority w:val="39"/>
    <w:rsid w:val="00C85317"/>
    <w:pPr>
      <w:tabs>
        <w:tab w:val="left" w:pos="600"/>
        <w:tab w:val="right" w:pos="9960"/>
      </w:tabs>
      <w:spacing w:before="200" w:line="300" w:lineRule="exact"/>
      <w:ind w:left="600" w:hanging="600"/>
    </w:pPr>
    <w:rPr>
      <w:rFonts w:ascii="Century Gothic" w:hAnsi="Century Gothic" w:cs="Arial"/>
      <w:bCs/>
      <w:sz w:val="28"/>
      <w:szCs w:val="32"/>
      <w:lang w:val="fr-FR" w:eastAsia="fr-FR"/>
    </w:rPr>
  </w:style>
  <w:style w:type="paragraph" w:styleId="TM3">
    <w:name w:val="toc 3"/>
    <w:next w:val="Normal"/>
    <w:autoRedefine/>
    <w:semiHidden/>
    <w:rsid w:val="00C85317"/>
    <w:pPr>
      <w:tabs>
        <w:tab w:val="left" w:pos="1440"/>
        <w:tab w:val="right" w:pos="9960"/>
      </w:tabs>
      <w:spacing w:before="60"/>
      <w:ind w:left="1440" w:hanging="840"/>
    </w:pPr>
    <w:rPr>
      <w:rFonts w:ascii="Century Gothic" w:hAnsi="Century Gothic"/>
      <w:szCs w:val="24"/>
      <w:lang w:val="fr-FR" w:eastAsia="fr-FR"/>
    </w:rPr>
  </w:style>
  <w:style w:type="paragraph" w:styleId="TM4">
    <w:name w:val="toc 4"/>
    <w:next w:val="Normal"/>
    <w:semiHidden/>
    <w:rsid w:val="00C85317"/>
    <w:pPr>
      <w:tabs>
        <w:tab w:val="right" w:pos="9960"/>
      </w:tabs>
      <w:spacing w:after="120"/>
      <w:ind w:left="840"/>
    </w:pPr>
    <w:rPr>
      <w:rFonts w:ascii="Century Gothic" w:hAnsi="Century Gothic"/>
      <w:sz w:val="18"/>
      <w:szCs w:val="24"/>
      <w:lang w:val="fr-FR" w:eastAsia="fr-FR"/>
    </w:rPr>
  </w:style>
  <w:style w:type="paragraph" w:styleId="Index1">
    <w:name w:val="index 1"/>
    <w:semiHidden/>
    <w:rsid w:val="00C85317"/>
    <w:pPr>
      <w:spacing w:before="60"/>
      <w:ind w:left="284" w:hanging="284"/>
    </w:pPr>
    <w:rPr>
      <w:rFonts w:ascii="Arial" w:hAnsi="Arial"/>
      <w:b/>
      <w:sz w:val="18"/>
      <w:lang w:val="fr-FR" w:eastAsia="fr-FR"/>
    </w:rPr>
  </w:style>
  <w:style w:type="paragraph" w:styleId="Index2">
    <w:name w:val="index 2"/>
    <w:basedOn w:val="Index1"/>
    <w:semiHidden/>
    <w:rsid w:val="00C85317"/>
    <w:pPr>
      <w:spacing w:before="0"/>
      <w:ind w:left="568"/>
    </w:pPr>
    <w:rPr>
      <w:b w:val="0"/>
    </w:rPr>
  </w:style>
  <w:style w:type="character" w:styleId="Appelnotedebasdep">
    <w:name w:val="footnote reference"/>
    <w:basedOn w:val="Policepardfaut"/>
    <w:semiHidden/>
    <w:rsid w:val="00C85317"/>
    <w:rPr>
      <w:rFonts w:ascii="Garamond" w:hAnsi="Garamond"/>
      <w:sz w:val="24"/>
      <w:vertAlign w:val="superscript"/>
    </w:rPr>
  </w:style>
  <w:style w:type="paragraph" w:styleId="Notedebasdepage">
    <w:name w:val="footnote text"/>
    <w:semiHidden/>
    <w:rsid w:val="00C85317"/>
    <w:rPr>
      <w:rFonts w:ascii="Garamond" w:hAnsi="Garamond"/>
      <w:lang w:val="fr-FR" w:eastAsia="fr-FR"/>
    </w:rPr>
  </w:style>
  <w:style w:type="paragraph" w:styleId="Lgende">
    <w:name w:val="caption"/>
    <w:next w:val="Normal"/>
    <w:qFormat/>
    <w:rsid w:val="00C85317"/>
    <w:pPr>
      <w:spacing w:before="40"/>
      <w:ind w:left="1361"/>
      <w:jc w:val="center"/>
    </w:pPr>
    <w:rPr>
      <w:rFonts w:ascii="Garamond" w:hAnsi="Garamond"/>
      <w:i/>
      <w:sz w:val="24"/>
      <w:lang w:val="fr-FR" w:eastAsia="fr-FR"/>
    </w:rPr>
  </w:style>
  <w:style w:type="paragraph" w:styleId="Index3">
    <w:name w:val="index 3"/>
    <w:basedOn w:val="Index2"/>
    <w:next w:val="Normal"/>
    <w:autoRedefine/>
    <w:semiHidden/>
    <w:rsid w:val="00C85317"/>
    <w:pPr>
      <w:ind w:left="851"/>
    </w:pPr>
    <w:rPr>
      <w:i/>
    </w:rPr>
  </w:style>
  <w:style w:type="paragraph" w:styleId="Explorateurdedocuments">
    <w:name w:val="Document Map"/>
    <w:basedOn w:val="Normal"/>
    <w:semiHidden/>
    <w:rsid w:val="00C85317"/>
    <w:pPr>
      <w:shd w:val="clear" w:color="auto" w:fill="000080"/>
    </w:pPr>
    <w:rPr>
      <w:rFonts w:ascii="Tahoma" w:hAnsi="Tahoma" w:cs="Tahoma"/>
      <w:sz w:val="20"/>
    </w:rPr>
  </w:style>
  <w:style w:type="paragraph" w:styleId="TM5">
    <w:name w:val="toc 5"/>
    <w:basedOn w:val="Normal"/>
    <w:next w:val="Normal"/>
    <w:autoRedefine/>
    <w:semiHidden/>
    <w:rsid w:val="00C85317"/>
    <w:pPr>
      <w:spacing w:before="0"/>
      <w:ind w:left="600"/>
      <w:jc w:val="left"/>
    </w:pPr>
    <w:rPr>
      <w:rFonts w:ascii="Times New Roman" w:hAnsi="Times New Roman"/>
    </w:rPr>
  </w:style>
  <w:style w:type="paragraph" w:styleId="TM6">
    <w:name w:val="toc 6"/>
    <w:basedOn w:val="Normal"/>
    <w:next w:val="Normal"/>
    <w:autoRedefine/>
    <w:semiHidden/>
    <w:rsid w:val="00C85317"/>
    <w:pPr>
      <w:spacing w:before="0"/>
      <w:ind w:left="800"/>
      <w:jc w:val="left"/>
    </w:pPr>
    <w:rPr>
      <w:rFonts w:ascii="Times New Roman" w:hAnsi="Times New Roman"/>
    </w:rPr>
  </w:style>
  <w:style w:type="paragraph" w:styleId="TM7">
    <w:name w:val="toc 7"/>
    <w:basedOn w:val="Normal"/>
    <w:next w:val="Normal"/>
    <w:autoRedefine/>
    <w:semiHidden/>
    <w:rsid w:val="00C85317"/>
    <w:pPr>
      <w:spacing w:before="0"/>
      <w:ind w:left="1000"/>
      <w:jc w:val="left"/>
    </w:pPr>
    <w:rPr>
      <w:rFonts w:ascii="Times New Roman" w:hAnsi="Times New Roman"/>
    </w:rPr>
  </w:style>
  <w:style w:type="paragraph" w:styleId="TM8">
    <w:name w:val="toc 8"/>
    <w:basedOn w:val="Normal"/>
    <w:next w:val="Normal"/>
    <w:autoRedefine/>
    <w:semiHidden/>
    <w:rsid w:val="00C85317"/>
    <w:pPr>
      <w:spacing w:before="0"/>
      <w:ind w:left="1200"/>
      <w:jc w:val="left"/>
    </w:pPr>
    <w:rPr>
      <w:rFonts w:ascii="Times New Roman" w:hAnsi="Times New Roman"/>
    </w:rPr>
  </w:style>
  <w:style w:type="paragraph" w:styleId="TM9">
    <w:name w:val="toc 9"/>
    <w:basedOn w:val="Normal"/>
    <w:next w:val="Normal"/>
    <w:autoRedefine/>
    <w:semiHidden/>
    <w:rsid w:val="00C85317"/>
    <w:pPr>
      <w:spacing w:before="0"/>
      <w:ind w:left="1400"/>
      <w:jc w:val="left"/>
    </w:pPr>
    <w:rPr>
      <w:rFonts w:ascii="Times New Roman" w:hAnsi="Times New Roman"/>
    </w:rPr>
  </w:style>
  <w:style w:type="paragraph" w:styleId="Listepuces">
    <w:name w:val="List Bullet"/>
    <w:aliases w:val="Liste à puces 1"/>
    <w:basedOn w:val="Normal"/>
    <w:link w:val="ListepucesCar"/>
    <w:rsid w:val="00C85317"/>
    <w:pPr>
      <w:keepLines/>
      <w:numPr>
        <w:numId w:val="1"/>
      </w:numPr>
      <w:tabs>
        <w:tab w:val="left" w:pos="907"/>
      </w:tabs>
      <w:spacing w:line="240" w:lineRule="auto"/>
    </w:pPr>
  </w:style>
  <w:style w:type="character" w:styleId="ListepucesCar" w:customStyle="1">
    <w:name w:val="Liste à puces Car"/>
    <w:aliases w:val="Liste à puces 1 Car"/>
    <w:basedOn w:val="Policepardfaut"/>
    <w:link w:val="Listepuces"/>
    <w:rsid w:val="00C85317"/>
    <w:rPr>
      <w:rFonts w:ascii="Verdana" w:hAnsi="Verdana"/>
      <w:sz w:val="18"/>
      <w:lang w:val="fr-FR" w:eastAsia="fr-FR"/>
    </w:rPr>
  </w:style>
  <w:style w:type="paragraph" w:styleId="NormalsansretraitDocs" w:customStyle="1">
    <w:name w:val="Normal sans retrait Docs"/>
    <w:basedOn w:val="Normal"/>
    <w:link w:val="NormalsansretraitDocsCar"/>
    <w:rsid w:val="00C85317"/>
    <w:pPr>
      <w:ind w:left="0"/>
    </w:pPr>
  </w:style>
  <w:style w:type="character" w:styleId="NormalsansretraitDocsCar" w:customStyle="1">
    <w:name w:val="Normal sans retrait Docs Car"/>
    <w:basedOn w:val="Policepardfaut"/>
    <w:link w:val="NormalsansretraitDocs"/>
    <w:rsid w:val="00C85317"/>
    <w:rPr>
      <w:rFonts w:ascii="Verdana" w:hAnsi="Verdana"/>
      <w:sz w:val="18"/>
      <w:lang w:eastAsia="fr-FR"/>
    </w:rPr>
  </w:style>
  <w:style w:type="paragraph" w:styleId="Listepuces2">
    <w:name w:val="List Bullet 2"/>
    <w:rsid w:val="00C85317"/>
    <w:pPr>
      <w:keepLines/>
      <w:numPr>
        <w:numId w:val="2"/>
      </w:numPr>
      <w:tabs>
        <w:tab w:val="clear" w:pos="1560"/>
        <w:tab w:val="num" w:pos="1320"/>
      </w:tabs>
      <w:spacing w:after="60"/>
      <w:ind w:left="1320"/>
      <w:jc w:val="both"/>
    </w:pPr>
    <w:rPr>
      <w:rFonts w:ascii="Verdana" w:hAnsi="Verdana"/>
      <w:sz w:val="18"/>
      <w:lang w:val="fr-FR" w:eastAsia="fr-FR"/>
    </w:rPr>
  </w:style>
  <w:style w:type="paragraph" w:styleId="Listepuces3">
    <w:name w:val="List Bullet 3"/>
    <w:rsid w:val="00C85317"/>
    <w:pPr>
      <w:keepLines/>
      <w:numPr>
        <w:numId w:val="5"/>
      </w:numPr>
      <w:spacing w:after="60"/>
      <w:ind w:left="1678" w:hanging="357"/>
      <w:jc w:val="both"/>
    </w:pPr>
    <w:rPr>
      <w:rFonts w:ascii="Verdana" w:hAnsi="Verdana"/>
      <w:sz w:val="18"/>
      <w:szCs w:val="18"/>
      <w:lang w:val="fr-FR" w:eastAsia="fr-FR"/>
    </w:rPr>
  </w:style>
  <w:style w:type="paragraph" w:styleId="TitredeDossier" w:customStyle="1">
    <w:name w:val="Titre de Dossier"/>
    <w:next w:val="NormalsansretraitDocs"/>
    <w:rsid w:val="00C85317"/>
    <w:pPr>
      <w:pBdr>
        <w:bottom w:val="single" w:color="999999" w:sz="2" w:space="31"/>
      </w:pBdr>
      <w:spacing w:before="960" w:after="360"/>
      <w:ind w:firstLine="11"/>
      <w:jc w:val="right"/>
    </w:pPr>
    <w:rPr>
      <w:rFonts w:ascii="Century Gothic" w:hAnsi="Century Gothic"/>
      <w:color w:val="808080"/>
      <w:spacing w:val="30"/>
      <w:kern w:val="28"/>
      <w:sz w:val="40"/>
      <w:szCs w:val="40"/>
      <w:lang w:val="fr-FR" w:eastAsia="fr-FR"/>
    </w:rPr>
  </w:style>
  <w:style w:type="paragraph" w:styleId="En-tteduTableau" w:customStyle="1">
    <w:name w:val="En-tête du Tableau"/>
    <w:basedOn w:val="Normal"/>
    <w:rsid w:val="00C85317"/>
    <w:pPr>
      <w:spacing w:before="40" w:after="40" w:line="240" w:lineRule="auto"/>
      <w:ind w:left="0"/>
      <w:jc w:val="left"/>
    </w:pPr>
    <w:rPr>
      <w:rFonts w:ascii="Arial" w:hAnsi="Arial" w:cs="Arial"/>
      <w:b/>
      <w:color w:val="E51519"/>
      <w:szCs w:val="18"/>
    </w:rPr>
  </w:style>
  <w:style w:type="paragraph" w:styleId="ContenudeTableau" w:customStyle="1">
    <w:name w:val="Contenu de Tableau"/>
    <w:basedOn w:val="Normal"/>
    <w:rsid w:val="00C85317"/>
    <w:pPr>
      <w:spacing w:before="40" w:after="40" w:line="240" w:lineRule="auto"/>
      <w:ind w:left="0"/>
      <w:jc w:val="left"/>
    </w:pPr>
    <w:rPr>
      <w:rFonts w:ascii="Arial" w:hAnsi="Arial" w:cs="Arial"/>
      <w:szCs w:val="18"/>
    </w:rPr>
  </w:style>
  <w:style w:type="paragraph" w:styleId="Chapitre" w:customStyle="1">
    <w:name w:val="Chapitre"/>
    <w:basedOn w:val="Normal"/>
    <w:rsid w:val="00C85317"/>
    <w:pPr>
      <w:keepNext/>
      <w:keepLines/>
      <w:pageBreakBefore/>
      <w:spacing w:before="960" w:after="840"/>
      <w:ind w:left="0"/>
      <w:jc w:val="right"/>
    </w:pPr>
    <w:rPr>
      <w:rFonts w:ascii="Century Gothic" w:hAnsi="Century Gothic"/>
      <w:color w:val="E51519"/>
      <w:sz w:val="44"/>
      <w:szCs w:val="44"/>
    </w:rPr>
  </w:style>
  <w:style w:type="paragraph" w:styleId="Listenumrote" w:customStyle="1">
    <w:name w:val="Liste numérotée"/>
    <w:basedOn w:val="Liste"/>
    <w:rsid w:val="00C85317"/>
    <w:pPr>
      <w:numPr>
        <w:numId w:val="4"/>
      </w:numPr>
    </w:pPr>
  </w:style>
  <w:style w:type="table" w:styleId="TableausansGrille" w:customStyle="1">
    <w:name w:val="Tableau sans Grille"/>
    <w:basedOn w:val="TableauNormal"/>
    <w:rsid w:val="00C85317"/>
    <w:pPr>
      <w:ind w:left="567"/>
    </w:pPr>
    <w:rPr>
      <w:rFonts w:ascii="Arial" w:hAnsi="Arial"/>
      <w:sz w:val="18"/>
      <w:szCs w:val="32"/>
      <w:lang w:val="fr-FR" w:eastAsia="fr-FR"/>
    </w:rPr>
    <w:tblPr>
      <w:tblInd w:w="680" w:type="dxa"/>
      <w:tblBorders>
        <w:top w:val="single" w:color="auto" w:sz="4" w:space="0"/>
        <w:left w:val="single" w:color="E51519" w:sz="4" w:space="0"/>
        <w:bottom w:val="single" w:color="E51519" w:sz="4" w:space="0"/>
        <w:right w:val="single" w:color="E51519" w:sz="4" w:space="0"/>
      </w:tblBorders>
    </w:tblPr>
    <w:tcPr>
      <w:shd w:val="clear" w:color="auto" w:fill="FAFAFA"/>
    </w:tcPr>
    <w:tblStylePr w:type="firstRow">
      <w:rPr>
        <w:rFonts w:ascii="Arial" w:hAnsi="Arial"/>
        <w:b/>
        <w:color w:val="E51519"/>
        <w:sz w:val="18"/>
      </w:rPr>
      <w:tblPr/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il"/>
          <w:insideV w:val="nil"/>
          <w:tl2br w:val="nil"/>
          <w:tr2bl w:val="nil"/>
        </w:tcBorders>
        <w:shd w:val="clear" w:color="auto" w:fill="E6E6E6"/>
      </w:tcPr>
    </w:tblStylePr>
  </w:style>
  <w:style w:type="table" w:styleId="Grilledutableau">
    <w:name w:val="Table Grid"/>
    <w:basedOn w:val="TableauNormal"/>
    <w:rsid w:val="00C85317"/>
    <w:pPr>
      <w:spacing w:before="60" w:line="300" w:lineRule="exact"/>
      <w:ind w:left="560"/>
      <w:jc w:val="both"/>
    </w:pPr>
    <w:rPr>
      <w:lang w:val="fr-FR" w:eastAsia="fr-F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auavecGrille" w:customStyle="1">
    <w:name w:val="Tableau avec Grille"/>
    <w:basedOn w:val="TableausansGrille"/>
    <w:rsid w:val="00C85317"/>
    <w:tblPr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single" w:color="C0C0C0" w:sz="4" w:space="0"/>
        <w:insideV w:val="single" w:color="C0C0C0" w:sz="4" w:space="0"/>
      </w:tblBorders>
    </w:tblPr>
    <w:tcPr>
      <w:shd w:val="clear" w:color="auto" w:fill="FAFAFA"/>
    </w:tcPr>
    <w:tblStylePr w:type="firstRow">
      <w:rPr>
        <w:rFonts w:ascii="Arial" w:hAnsi="Arial"/>
        <w:b/>
        <w:color w:val="E51519"/>
        <w:sz w:val="18"/>
      </w:rPr>
      <w:tblPr/>
      <w:tcPr>
        <w:tc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single" w:color="auto" w:sz="2" w:space="0"/>
          <w:insideV w:val="nil"/>
          <w:tl2br w:val="nil"/>
          <w:tr2bl w:val="nil"/>
        </w:tcBorders>
        <w:shd w:val="clear" w:color="auto" w:fill="E6E6E6"/>
      </w:tcPr>
    </w:tblStylePr>
  </w:style>
  <w:style w:type="character" w:styleId="Lienhypertexte">
    <w:name w:val="Hyperlink"/>
    <w:basedOn w:val="Policepardfaut"/>
    <w:rsid w:val="00C85317"/>
    <w:rPr>
      <w:noProof/>
      <w:color w:val="0000FF"/>
      <w:u w:val="single"/>
    </w:rPr>
  </w:style>
  <w:style w:type="paragraph" w:styleId="En-ttedroit" w:customStyle="1">
    <w:name w:val="En-tête droit"/>
    <w:basedOn w:val="Normal"/>
    <w:link w:val="En-ttedroitCar"/>
    <w:rsid w:val="00C85317"/>
    <w:pPr>
      <w:pBdr>
        <w:bottom w:val="single" w:color="999999" w:sz="2" w:space="0"/>
      </w:pBdr>
      <w:tabs>
        <w:tab w:val="right" w:pos="9960"/>
      </w:tabs>
      <w:spacing w:before="0" w:line="240" w:lineRule="auto"/>
      <w:ind w:left="0"/>
    </w:pPr>
    <w:rPr>
      <w:rFonts w:ascii="Century Gothic" w:hAnsi="Century Gothic"/>
      <w:color w:val="808080"/>
      <w:sz w:val="16"/>
      <w:szCs w:val="16"/>
    </w:rPr>
  </w:style>
  <w:style w:type="paragraph" w:styleId="StylepourPieddepage" w:customStyle="1">
    <w:name w:val="Style pour Pied de page"/>
    <w:basedOn w:val="Normal"/>
    <w:rsid w:val="00C85317"/>
    <w:rPr>
      <w:color w:val="808080"/>
      <w:sz w:val="12"/>
      <w:szCs w:val="12"/>
    </w:rPr>
  </w:style>
  <w:style w:type="paragraph" w:styleId="Normalsansretrait" w:customStyle="1">
    <w:name w:val="Normal sans retrait"/>
    <w:basedOn w:val="Normal"/>
    <w:link w:val="NormalsansretraitCar"/>
    <w:rsid w:val="00C85317"/>
    <w:pPr>
      <w:ind w:left="0"/>
    </w:pPr>
  </w:style>
  <w:style w:type="character" w:styleId="NormalsansretraitCar" w:customStyle="1">
    <w:name w:val="Normal sans retrait Car"/>
    <w:basedOn w:val="Policepardfaut"/>
    <w:link w:val="Normalsansretrait"/>
    <w:rsid w:val="00C85317"/>
    <w:rPr>
      <w:rFonts w:ascii="Verdana" w:hAnsi="Verdana"/>
      <w:sz w:val="18"/>
      <w:lang w:eastAsia="fr-FR"/>
    </w:rPr>
  </w:style>
  <w:style w:type="paragraph" w:styleId="Titredudocument" w:customStyle="1">
    <w:name w:val="Titre du document"/>
    <w:basedOn w:val="Normalsansretrait"/>
    <w:rsid w:val="00C85317"/>
    <w:pPr>
      <w:spacing w:before="2552" w:line="240" w:lineRule="auto"/>
      <w:ind w:right="1219"/>
      <w:jc w:val="right"/>
    </w:pPr>
    <w:rPr>
      <w:rFonts w:ascii="Century Gothic" w:hAnsi="Century Gothic"/>
      <w:color w:val="808080"/>
      <w:sz w:val="60"/>
      <w:szCs w:val="60"/>
    </w:rPr>
  </w:style>
  <w:style w:type="paragraph" w:styleId="ConfidentielpourPremirepage" w:customStyle="1">
    <w:name w:val="Confidentiel pour Première page"/>
    <w:basedOn w:val="Normalsansretrait"/>
    <w:rsid w:val="00C85317"/>
    <w:pPr>
      <w:keepNext/>
      <w:keepLines/>
      <w:spacing w:before="120" w:line="240" w:lineRule="auto"/>
      <w:ind w:left="40" w:right="-104"/>
      <w:jc w:val="right"/>
    </w:pPr>
    <w:rPr>
      <w:rFonts w:ascii="Century Gothic" w:hAnsi="Century Gothic"/>
      <w:caps/>
      <w:color w:val="E51519"/>
      <w:spacing w:val="22"/>
      <w:sz w:val="20"/>
    </w:rPr>
  </w:style>
  <w:style w:type="paragraph" w:styleId="PremirepageClient" w:customStyle="1">
    <w:name w:val="Première page Client"/>
    <w:basedOn w:val="Normalsansretrait"/>
    <w:rsid w:val="00C85317"/>
    <w:pPr>
      <w:keepNext/>
      <w:keepLines/>
      <w:spacing w:before="0" w:line="240" w:lineRule="auto"/>
      <w:ind w:left="-124" w:right="16"/>
    </w:pPr>
    <w:rPr>
      <w:rFonts w:ascii="Century Gothic" w:hAnsi="Century Gothic"/>
      <w:b/>
      <w:sz w:val="22"/>
      <w:szCs w:val="22"/>
    </w:rPr>
  </w:style>
  <w:style w:type="paragraph" w:styleId="PremirepageduProjet" w:customStyle="1">
    <w:name w:val="Première page du Projet"/>
    <w:basedOn w:val="Normalsansretrait"/>
    <w:rsid w:val="00C85317"/>
    <w:pPr>
      <w:keepNext/>
      <w:keepLines/>
      <w:spacing w:before="0" w:line="240" w:lineRule="auto"/>
      <w:ind w:left="-124" w:right="16"/>
    </w:pPr>
    <w:rPr>
      <w:rFonts w:ascii="Century Gothic" w:hAnsi="Century Gothic"/>
      <w:b/>
      <w:color w:val="808080"/>
      <w:sz w:val="22"/>
      <w:szCs w:val="22"/>
    </w:rPr>
  </w:style>
  <w:style w:type="paragraph" w:styleId="TitredePremirepage" w:customStyle="1">
    <w:name w:val="Titre de Première page"/>
    <w:basedOn w:val="Normalsansretrait"/>
    <w:rsid w:val="00C85317"/>
    <w:pPr>
      <w:keepNext/>
      <w:keepLines/>
      <w:spacing w:before="0" w:line="240" w:lineRule="auto"/>
      <w:ind w:left="-124"/>
      <w:jc w:val="left"/>
    </w:pPr>
    <w:rPr>
      <w:rFonts w:ascii="Century Gothic" w:hAnsi="Century Gothic"/>
      <w:color w:val="E51519"/>
      <w:sz w:val="28"/>
      <w:szCs w:val="28"/>
    </w:rPr>
  </w:style>
  <w:style w:type="paragraph" w:styleId="Info" w:customStyle="1">
    <w:name w:val="Info"/>
    <w:basedOn w:val="Normalsansretrait"/>
    <w:rsid w:val="00C85317"/>
    <w:pPr>
      <w:keepNext/>
      <w:keepLines/>
      <w:spacing w:before="120" w:line="240" w:lineRule="auto"/>
      <w:ind w:left="130" w:right="-104"/>
      <w:jc w:val="right"/>
    </w:pPr>
    <w:rPr>
      <w:rFonts w:ascii="Century Gothic" w:hAnsi="Century Gothic"/>
      <w:color w:val="808080"/>
      <w:szCs w:val="18"/>
    </w:rPr>
  </w:style>
  <w:style w:type="paragraph" w:styleId="TitredelHistorique" w:customStyle="1">
    <w:name w:val="Titre de l'Historique"/>
    <w:basedOn w:val="Normal"/>
    <w:rsid w:val="00C85317"/>
    <w:pPr>
      <w:jc w:val="right"/>
    </w:pPr>
    <w:rPr>
      <w:rFonts w:ascii="Century Gothic" w:hAnsi="Century Gothic"/>
      <w:color w:val="808080"/>
      <w:sz w:val="40"/>
      <w:szCs w:val="40"/>
    </w:rPr>
  </w:style>
  <w:style w:type="paragraph" w:styleId="Avant-propos" w:customStyle="1">
    <w:name w:val="Avant-propos"/>
    <w:next w:val="Normalsansretrait"/>
    <w:rsid w:val="00C85317"/>
    <w:pPr>
      <w:pageBreakBefore/>
      <w:pBdr>
        <w:bottom w:val="single" w:color="999999" w:sz="2" w:space="31"/>
      </w:pBdr>
      <w:spacing w:before="960" w:after="360"/>
      <w:ind w:firstLine="12"/>
      <w:jc w:val="right"/>
    </w:pPr>
    <w:rPr>
      <w:rFonts w:ascii="Century Gothic" w:hAnsi="Century Gothic"/>
      <w:color w:val="808080"/>
      <w:spacing w:val="30"/>
      <w:kern w:val="28"/>
      <w:sz w:val="40"/>
      <w:szCs w:val="40"/>
      <w:lang w:val="fr-FR" w:eastAsia="fr-FR"/>
    </w:rPr>
  </w:style>
  <w:style w:type="paragraph" w:styleId="En-ttegauche" w:customStyle="1">
    <w:name w:val="En-tête gauche"/>
    <w:basedOn w:val="Normal"/>
    <w:link w:val="En-ttegaucheCar"/>
    <w:rsid w:val="00C85317"/>
    <w:pPr>
      <w:pBdr>
        <w:bottom w:val="single" w:color="999999" w:sz="2" w:space="0"/>
      </w:pBdr>
      <w:tabs>
        <w:tab w:val="right" w:pos="9960"/>
      </w:tabs>
      <w:spacing w:before="0" w:line="240" w:lineRule="auto"/>
      <w:ind w:left="0"/>
    </w:pPr>
    <w:rPr>
      <w:rFonts w:ascii="Century Gothic" w:hAnsi="Century Gothic"/>
      <w:color w:val="808080"/>
      <w:sz w:val="16"/>
      <w:szCs w:val="16"/>
    </w:rPr>
  </w:style>
  <w:style w:type="paragraph" w:styleId="ConfidentielpourEn-tte" w:customStyle="1">
    <w:name w:val="Confidentiel pour En-tête"/>
    <w:basedOn w:val="Normal"/>
    <w:link w:val="ConfidentielpourEn-tteCar"/>
    <w:rsid w:val="00C85317"/>
    <w:pPr>
      <w:pBdr>
        <w:bottom w:val="single" w:color="999999" w:sz="2" w:space="0"/>
      </w:pBdr>
      <w:tabs>
        <w:tab w:val="right" w:pos="9960"/>
      </w:tabs>
      <w:spacing w:before="0" w:line="240" w:lineRule="auto"/>
      <w:ind w:left="0"/>
    </w:pPr>
    <w:rPr>
      <w:rFonts w:ascii="Century Gothic" w:hAnsi="Century Gothic"/>
      <w:caps/>
      <w:color w:val="E51519"/>
      <w:spacing w:val="22"/>
      <w:sz w:val="16"/>
      <w:szCs w:val="16"/>
    </w:rPr>
  </w:style>
  <w:style w:type="paragraph" w:styleId="En-tte">
    <w:name w:val="header"/>
    <w:basedOn w:val="Normal"/>
    <w:link w:val="En-tteCar"/>
    <w:rsid w:val="00C85317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C85317"/>
    <w:rPr>
      <w:rFonts w:ascii="Verdana" w:hAnsi="Verdana"/>
      <w:sz w:val="18"/>
      <w:lang w:eastAsia="fr-FR"/>
    </w:rPr>
  </w:style>
  <w:style w:type="paragraph" w:styleId="NumrotationduPieddepage" w:customStyle="1">
    <w:name w:val="Numérotation du Pied de page"/>
    <w:basedOn w:val="Normal"/>
    <w:rsid w:val="00C85317"/>
    <w:pPr>
      <w:spacing w:before="0"/>
      <w:ind w:left="561"/>
      <w:jc w:val="center"/>
    </w:pPr>
    <w:rPr>
      <w:color w:val="808080"/>
      <w:szCs w:val="18"/>
    </w:rPr>
  </w:style>
  <w:style w:type="paragraph" w:styleId="Pieddepage">
    <w:name w:val="footer"/>
    <w:basedOn w:val="Normal"/>
    <w:link w:val="PieddepageCar"/>
    <w:uiPriority w:val="99"/>
    <w:rsid w:val="00C85317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C85317"/>
    <w:rPr>
      <w:rFonts w:ascii="Verdana" w:hAnsi="Verdana"/>
      <w:sz w:val="18"/>
      <w:lang w:eastAsia="fr-FR"/>
    </w:rPr>
  </w:style>
  <w:style w:type="paragraph" w:styleId="TextedeTableau" w:customStyle="1">
    <w:name w:val="Texte de Tableau"/>
    <w:basedOn w:val="Normal"/>
    <w:rsid w:val="00C85317"/>
    <w:pPr>
      <w:spacing w:after="60" w:line="240" w:lineRule="auto"/>
      <w:ind w:left="119"/>
    </w:pPr>
    <w:rPr>
      <w:rFonts w:ascii="Arial" w:hAnsi="Arial"/>
    </w:rPr>
  </w:style>
  <w:style w:type="paragraph" w:styleId="TexteduTableaudelHistorique" w:customStyle="1">
    <w:name w:val="Texte du Tableau de l'Historique"/>
    <w:basedOn w:val="Normal"/>
    <w:rsid w:val="00C85317"/>
    <w:pPr>
      <w:spacing w:after="60" w:line="240" w:lineRule="auto"/>
      <w:ind w:left="0"/>
    </w:pPr>
    <w:rPr>
      <w:rFonts w:ascii="Arial" w:hAnsi="Arial"/>
      <w:color w:val="999999"/>
    </w:rPr>
  </w:style>
  <w:style w:type="paragraph" w:styleId="TexteduTitredudocument" w:customStyle="1">
    <w:name w:val="Texte du Titre du document"/>
    <w:basedOn w:val="Normal"/>
    <w:link w:val="TexteduTitredudocumentCar"/>
    <w:rsid w:val="00C85317"/>
    <w:pPr>
      <w:spacing w:before="2552" w:line="240" w:lineRule="auto"/>
      <w:ind w:left="0" w:right="1219"/>
      <w:jc w:val="right"/>
    </w:pPr>
    <w:rPr>
      <w:rFonts w:ascii="Century Gothic" w:hAnsi="Century Gothic"/>
      <w:color w:val="808080"/>
      <w:sz w:val="60"/>
      <w:szCs w:val="60"/>
    </w:rPr>
  </w:style>
  <w:style w:type="paragraph" w:styleId="PremireLettreduTitredudocument" w:customStyle="1">
    <w:name w:val="Première Lettre du Titre du document"/>
    <w:basedOn w:val="TexteduTitredudocument"/>
    <w:link w:val="PremireLettreduTitredudocumentCar"/>
    <w:rsid w:val="00C85317"/>
    <w:rPr>
      <w:color w:val="E51519"/>
    </w:rPr>
  </w:style>
  <w:style w:type="character" w:styleId="TexteduTitredudocumentCar" w:customStyle="1">
    <w:name w:val="Texte du Titre du document Car"/>
    <w:basedOn w:val="NormalsansretraitCar"/>
    <w:link w:val="TexteduTitredudocument"/>
    <w:rsid w:val="00C85317"/>
    <w:rPr>
      <w:rFonts w:ascii="Century Gothic" w:hAnsi="Century Gothic"/>
      <w:color w:val="808080"/>
      <w:sz w:val="60"/>
      <w:szCs w:val="60"/>
      <w:lang w:eastAsia="fr-FR"/>
    </w:rPr>
  </w:style>
  <w:style w:type="character" w:styleId="PremireLettreduTitredudocumentCar" w:customStyle="1">
    <w:name w:val="Première Lettre du Titre du document Car"/>
    <w:basedOn w:val="TexteduTitredudocumentCar"/>
    <w:link w:val="PremireLettreduTitredudocument"/>
    <w:rsid w:val="00C85317"/>
    <w:rPr>
      <w:rFonts w:ascii="Century Gothic" w:hAnsi="Century Gothic"/>
      <w:color w:val="E51519"/>
      <w:sz w:val="60"/>
      <w:szCs w:val="60"/>
      <w:lang w:eastAsia="fr-FR"/>
    </w:rPr>
  </w:style>
  <w:style w:type="paragraph" w:styleId="TitredesChampsdePremirepage" w:customStyle="1">
    <w:name w:val="Titre des Champs de Première page"/>
    <w:basedOn w:val="Normalsansretrait"/>
    <w:rsid w:val="00C85317"/>
    <w:pPr>
      <w:pBdr>
        <w:bottom w:val="single" w:color="C0C0C0" w:sz="4" w:space="3"/>
      </w:pBdr>
      <w:spacing w:before="0" w:line="240" w:lineRule="auto"/>
      <w:ind w:left="60"/>
    </w:pPr>
    <w:rPr>
      <w:rFonts w:ascii="Century Gothic" w:hAnsi="Century Gothic"/>
      <w:color w:val="E51519"/>
      <w:sz w:val="20"/>
    </w:rPr>
  </w:style>
  <w:style w:type="paragraph" w:styleId="ChampdePremirepage" w:customStyle="1">
    <w:name w:val="Champ de Première page"/>
    <w:basedOn w:val="Normalsansretrait"/>
    <w:rsid w:val="00C85317"/>
    <w:pPr>
      <w:keepNext/>
      <w:keepLines/>
      <w:spacing w:before="0" w:line="240" w:lineRule="auto"/>
      <w:ind w:left="132"/>
      <w:jc w:val="left"/>
    </w:pPr>
    <w:rPr>
      <w:rFonts w:ascii="Century Gothic" w:hAnsi="Century Gothic"/>
      <w:szCs w:val="18"/>
    </w:rPr>
  </w:style>
  <w:style w:type="paragraph" w:styleId="ChampObjetdePremirepage" w:customStyle="1">
    <w:name w:val="Champ Objet de Première page"/>
    <w:basedOn w:val="Normalsansretrait"/>
    <w:rsid w:val="00C85317"/>
    <w:pPr>
      <w:keepNext/>
      <w:keepLines/>
      <w:spacing w:before="0" w:line="240" w:lineRule="auto"/>
      <w:ind w:left="132"/>
    </w:pPr>
    <w:rPr>
      <w:rFonts w:ascii="Century Gothic" w:hAnsi="Century Gothic"/>
      <w:b/>
      <w:szCs w:val="18"/>
    </w:rPr>
  </w:style>
  <w:style w:type="paragraph" w:styleId="PieddepagepourpagePaysage" w:customStyle="1">
    <w:name w:val="Pied de page pour page Paysage"/>
    <w:basedOn w:val="StylepourPieddepage"/>
    <w:rsid w:val="00C85317"/>
    <w:pPr>
      <w:spacing w:before="200"/>
      <w:ind w:left="561"/>
    </w:pPr>
  </w:style>
  <w:style w:type="character" w:styleId="En-ttegaucheCar" w:customStyle="1">
    <w:name w:val="En-tête gauche Car"/>
    <w:basedOn w:val="Policepardfaut"/>
    <w:link w:val="En-ttegauche"/>
    <w:rsid w:val="00C85317"/>
    <w:rPr>
      <w:rFonts w:ascii="Century Gothic" w:hAnsi="Century Gothic"/>
      <w:color w:val="808080"/>
      <w:sz w:val="16"/>
      <w:szCs w:val="16"/>
      <w:lang w:eastAsia="fr-FR"/>
    </w:rPr>
  </w:style>
  <w:style w:type="character" w:styleId="ConfidentielpourEn-tteCar" w:customStyle="1">
    <w:name w:val="Confidentiel pour En-tête Car"/>
    <w:basedOn w:val="Policepardfaut"/>
    <w:link w:val="ConfidentielpourEn-tte"/>
    <w:rsid w:val="00C85317"/>
    <w:rPr>
      <w:rFonts w:ascii="Century Gothic" w:hAnsi="Century Gothic"/>
      <w:caps/>
      <w:color w:val="E51519"/>
      <w:spacing w:val="22"/>
      <w:sz w:val="16"/>
      <w:szCs w:val="16"/>
      <w:lang w:eastAsia="fr-FR"/>
    </w:rPr>
  </w:style>
  <w:style w:type="paragraph" w:styleId="En-ttedroitdepagePaysage" w:customStyle="1">
    <w:name w:val="En-tête droit de page Paysage"/>
    <w:basedOn w:val="Normal"/>
    <w:link w:val="En-ttedroitdepagePaysageCar"/>
    <w:rsid w:val="00C85317"/>
    <w:pPr>
      <w:pBdr>
        <w:bottom w:val="single" w:color="999999" w:sz="2" w:space="1"/>
      </w:pBdr>
      <w:tabs>
        <w:tab w:val="right" w:pos="14878"/>
      </w:tabs>
      <w:spacing w:before="0" w:line="240" w:lineRule="auto"/>
      <w:ind w:left="0"/>
    </w:pPr>
    <w:rPr>
      <w:rFonts w:ascii="Century Gothic" w:hAnsi="Century Gothic"/>
      <w:color w:val="808080"/>
      <w:sz w:val="16"/>
      <w:szCs w:val="16"/>
    </w:rPr>
  </w:style>
  <w:style w:type="character" w:styleId="En-ttedroitdepagePaysageCar" w:customStyle="1">
    <w:name w:val="En-tête droit de page Paysage Car"/>
    <w:basedOn w:val="Policepardfaut"/>
    <w:link w:val="En-ttedroitdepagePaysage"/>
    <w:rsid w:val="00C85317"/>
    <w:rPr>
      <w:rFonts w:ascii="Century Gothic" w:hAnsi="Century Gothic"/>
      <w:color w:val="808080"/>
      <w:sz w:val="16"/>
      <w:szCs w:val="16"/>
      <w:lang w:eastAsia="fr-FR"/>
    </w:rPr>
  </w:style>
  <w:style w:type="paragraph" w:styleId="PieddepagepourDocumentenPaysage" w:customStyle="1">
    <w:name w:val="Pied de page pour Document en Paysage"/>
    <w:basedOn w:val="Normal"/>
    <w:rsid w:val="00C85317"/>
    <w:pPr>
      <w:spacing w:before="0" w:line="180" w:lineRule="exact"/>
      <w:ind w:left="0"/>
    </w:pPr>
    <w:rPr>
      <w:color w:val="808080"/>
      <w:sz w:val="12"/>
      <w:szCs w:val="12"/>
    </w:rPr>
  </w:style>
  <w:style w:type="table" w:styleId="Tableaudesdestinataires" w:customStyle="1">
    <w:name w:val="Tableau des destinataires"/>
    <w:basedOn w:val="TableauNormal"/>
    <w:rsid w:val="00C85317"/>
    <w:rPr>
      <w:lang w:val="fr-FR" w:eastAsia="fr-FR"/>
    </w:rPr>
    <w:tblPr>
      <w:tblInd w:w="227" w:type="dxa"/>
      <w:tblBorders>
        <w:top w:val="single" w:color="FF0000" w:sz="4" w:space="0"/>
        <w:left w:val="single" w:color="FF0000" w:sz="4" w:space="0"/>
        <w:bottom w:val="single" w:color="FF0000" w:sz="4" w:space="0"/>
        <w:right w:val="single" w:color="FF0000" w:sz="4" w:space="0"/>
      </w:tblBorders>
    </w:tblPr>
    <w:tcPr>
      <w:shd w:val="clear" w:color="auto" w:fill="F3F3F3"/>
    </w:tcPr>
  </w:style>
  <w:style w:type="paragraph" w:styleId="Objetimport" w:customStyle="1">
    <w:name w:val="Objet importé"/>
    <w:basedOn w:val="Normal"/>
    <w:next w:val="Normal"/>
    <w:rsid w:val="00C85317"/>
    <w:pPr>
      <w:spacing w:line="240" w:lineRule="auto"/>
      <w:ind w:left="561"/>
    </w:pPr>
    <w:rPr>
      <w:noProof/>
    </w:rPr>
  </w:style>
  <w:style w:type="paragraph" w:styleId="Mentionlgale" w:customStyle="1">
    <w:name w:val="Mention légale"/>
    <w:basedOn w:val="Normal"/>
    <w:rsid w:val="00C85317"/>
    <w:pPr>
      <w:spacing w:before="0" w:line="160" w:lineRule="exact"/>
      <w:ind w:left="0"/>
      <w:jc w:val="left"/>
    </w:pPr>
    <w:rPr>
      <w:rFonts w:ascii="Century Gothic" w:hAnsi="Century Gothic" w:cs="Arial"/>
      <w:snapToGrid w:val="0"/>
      <w:color w:val="808080"/>
      <w:sz w:val="12"/>
      <w:szCs w:val="12"/>
    </w:rPr>
  </w:style>
  <w:style w:type="paragraph" w:styleId="ConfidentielpourLettre" w:customStyle="1">
    <w:name w:val="Confidentiel pour Lettre"/>
    <w:basedOn w:val="Normal"/>
    <w:rsid w:val="00C85317"/>
    <w:pPr>
      <w:jc w:val="right"/>
    </w:pPr>
    <w:rPr>
      <w:rFonts w:ascii="Century Gothic" w:hAnsi="Century Gothic" w:cs="Arial"/>
      <w:b/>
      <w:i/>
      <w:caps/>
      <w:color w:val="E51519"/>
      <w:spacing w:val="22"/>
      <w:sz w:val="20"/>
    </w:rPr>
  </w:style>
  <w:style w:type="paragraph" w:styleId="SocitdelaLettre" w:customStyle="1">
    <w:name w:val="Société de la Lettre"/>
    <w:basedOn w:val="Normal"/>
    <w:rsid w:val="00C85317"/>
    <w:pPr>
      <w:spacing w:line="240" w:lineRule="auto"/>
      <w:ind w:left="-215" w:right="-289" w:firstLine="102"/>
    </w:pPr>
    <w:rPr>
      <w:rFonts w:ascii="Century Gothic" w:hAnsi="Century Gothic" w:cs="Arial"/>
      <w:color w:val="808080"/>
      <w:spacing w:val="86"/>
      <w:sz w:val="14"/>
      <w:szCs w:val="14"/>
    </w:rPr>
  </w:style>
  <w:style w:type="paragraph" w:styleId="AdressedeDestinatairepourLettre" w:customStyle="1">
    <w:name w:val="Adresse de Destinataire pour Lettre"/>
    <w:basedOn w:val="Normal"/>
    <w:rsid w:val="00C85317"/>
    <w:pPr>
      <w:spacing w:before="0" w:line="240" w:lineRule="auto"/>
      <w:ind w:left="0"/>
    </w:pPr>
    <w:rPr>
      <w:rFonts w:ascii="Century Gothic" w:hAnsi="Century Gothic"/>
      <w:sz w:val="20"/>
    </w:rPr>
  </w:style>
  <w:style w:type="paragraph" w:styleId="DatedeLettre" w:customStyle="1">
    <w:name w:val="Date de Lettre"/>
    <w:basedOn w:val="Normal"/>
    <w:rsid w:val="00C85317"/>
    <w:pPr>
      <w:ind w:left="0"/>
    </w:pPr>
    <w:rPr>
      <w:rFonts w:ascii="Century Gothic" w:hAnsi="Century Gothic"/>
      <w:sz w:val="20"/>
    </w:rPr>
  </w:style>
  <w:style w:type="paragraph" w:styleId="Listepucespourtableau" w:customStyle="1">
    <w:name w:val="Liste à puces pour tableau"/>
    <w:basedOn w:val="Listepuces"/>
    <w:rsid w:val="00C85317"/>
    <w:pPr>
      <w:tabs>
        <w:tab w:val="clear" w:pos="907"/>
        <w:tab w:val="left" w:pos="360"/>
      </w:tabs>
      <w:ind w:left="397"/>
    </w:pPr>
    <w:rPr>
      <w:szCs w:val="32"/>
    </w:rPr>
  </w:style>
  <w:style w:type="paragraph" w:styleId="En-tteGrasdeLettre" w:customStyle="1">
    <w:name w:val="En-tête Gras de Lettre"/>
    <w:basedOn w:val="Normal"/>
    <w:link w:val="En-tteGrasdeLettreCar"/>
    <w:rsid w:val="00C85317"/>
    <w:pPr>
      <w:spacing w:before="0" w:line="360" w:lineRule="auto"/>
      <w:ind w:left="0"/>
    </w:pPr>
    <w:rPr>
      <w:rFonts w:ascii="Century Gothic" w:hAnsi="Century Gothic"/>
      <w:b/>
      <w:sz w:val="20"/>
    </w:rPr>
  </w:style>
  <w:style w:type="character" w:styleId="En-tteGrasdeLettreCar" w:customStyle="1">
    <w:name w:val="En-tête Gras de Lettre Car"/>
    <w:basedOn w:val="Policepardfaut"/>
    <w:link w:val="En-tteGrasdeLettre"/>
    <w:rsid w:val="00C85317"/>
    <w:rPr>
      <w:rFonts w:ascii="Century Gothic" w:hAnsi="Century Gothic"/>
      <w:b/>
      <w:lang w:eastAsia="fr-FR"/>
    </w:rPr>
  </w:style>
  <w:style w:type="paragraph" w:styleId="En-tteNormaldeLettre" w:customStyle="1">
    <w:name w:val="En-tête Normal de Lettre"/>
    <w:basedOn w:val="Normal"/>
    <w:link w:val="En-tteNormaldeLettreCar"/>
    <w:rsid w:val="00C85317"/>
    <w:pPr>
      <w:spacing w:before="0" w:line="360" w:lineRule="auto"/>
      <w:ind w:left="0"/>
    </w:pPr>
    <w:rPr>
      <w:rFonts w:ascii="Century Gothic" w:hAnsi="Century Gothic"/>
      <w:sz w:val="20"/>
    </w:rPr>
  </w:style>
  <w:style w:type="character" w:styleId="En-tteNormaldeLettreCar" w:customStyle="1">
    <w:name w:val="En-tête Normal de Lettre Car"/>
    <w:basedOn w:val="Policepardfaut"/>
    <w:link w:val="En-tteNormaldeLettre"/>
    <w:rsid w:val="00C85317"/>
    <w:rPr>
      <w:rFonts w:ascii="Century Gothic" w:hAnsi="Century Gothic"/>
      <w:lang w:eastAsia="fr-FR"/>
    </w:rPr>
  </w:style>
  <w:style w:type="paragraph" w:styleId="PJCopiePSpourLettre" w:customStyle="1">
    <w:name w:val="PJ Copie PS pour Lettre"/>
    <w:basedOn w:val="Normal"/>
    <w:rsid w:val="00C85317"/>
    <w:pPr>
      <w:spacing w:line="360" w:lineRule="auto"/>
      <w:ind w:left="0"/>
    </w:pPr>
    <w:rPr>
      <w:rFonts w:ascii="Century Gothic" w:hAnsi="Century Gothic"/>
      <w:szCs w:val="18"/>
    </w:rPr>
  </w:style>
  <w:style w:type="paragraph" w:styleId="SignatairedelaLettre" w:customStyle="1">
    <w:name w:val="Signataire de la Lettre"/>
    <w:basedOn w:val="Normal"/>
    <w:rsid w:val="00C85317"/>
    <w:pPr>
      <w:spacing w:line="360" w:lineRule="auto"/>
      <w:ind w:left="-108"/>
    </w:pPr>
    <w:rPr>
      <w:rFonts w:ascii="Century Gothic" w:hAnsi="Century Gothic"/>
      <w:sz w:val="20"/>
    </w:rPr>
  </w:style>
  <w:style w:type="paragraph" w:styleId="TitreduSignatairedelaLettre" w:customStyle="1">
    <w:name w:val="Titre du Signataire de la Lettre"/>
    <w:basedOn w:val="Normal"/>
    <w:rsid w:val="00C85317"/>
    <w:pPr>
      <w:spacing w:line="360" w:lineRule="auto"/>
      <w:ind w:left="-108"/>
    </w:pPr>
    <w:rPr>
      <w:rFonts w:ascii="Century Gothic" w:hAnsi="Century Gothic"/>
      <w:szCs w:val="18"/>
    </w:rPr>
  </w:style>
  <w:style w:type="paragraph" w:styleId="Retraitcorpsdetexte">
    <w:name w:val="Body Text Indent"/>
    <w:basedOn w:val="Normal"/>
    <w:link w:val="RetraitcorpsdetexteCar"/>
    <w:rsid w:val="00C85317"/>
    <w:pPr>
      <w:spacing w:after="120"/>
      <w:ind w:left="283"/>
    </w:pPr>
  </w:style>
  <w:style w:type="character" w:styleId="RetraitcorpsdetexteCar" w:customStyle="1">
    <w:name w:val="Retrait corps de texte Car"/>
    <w:basedOn w:val="Policepardfaut"/>
    <w:link w:val="Retraitcorpsdetexte"/>
    <w:rsid w:val="00C85317"/>
    <w:rPr>
      <w:rFonts w:ascii="Verdana" w:hAnsi="Verdana"/>
      <w:sz w:val="18"/>
      <w:lang w:eastAsia="fr-FR"/>
    </w:rPr>
  </w:style>
  <w:style w:type="paragraph" w:styleId="FaxdeSocitpourLettre" w:customStyle="1">
    <w:name w:val="Fax de Société pour Lettre"/>
    <w:basedOn w:val="Normal"/>
    <w:rsid w:val="00C85317"/>
    <w:pPr>
      <w:spacing w:line="240" w:lineRule="auto"/>
      <w:ind w:left="-215" w:right="-289" w:firstLine="102"/>
      <w:jc w:val="distribute"/>
    </w:pPr>
    <w:rPr>
      <w:rFonts w:ascii="Century Gothic" w:hAnsi="Century Gothic" w:cs="Arial"/>
      <w:color w:val="808080"/>
      <w:sz w:val="14"/>
      <w:szCs w:val="14"/>
    </w:rPr>
  </w:style>
  <w:style w:type="paragraph" w:styleId="FaxNormaldeLettre" w:customStyle="1">
    <w:name w:val="Fax Normal de Lettre"/>
    <w:basedOn w:val="Retraitcorpsdetexte"/>
    <w:rsid w:val="00C85317"/>
    <w:pPr>
      <w:suppressAutoHyphens/>
      <w:spacing w:before="240" w:line="240" w:lineRule="auto"/>
      <w:ind w:left="539"/>
    </w:pPr>
    <w:rPr>
      <w:rFonts w:ascii="Century Gothic" w:hAnsi="Century Gothic"/>
      <w:szCs w:val="18"/>
    </w:rPr>
  </w:style>
  <w:style w:type="paragraph" w:styleId="AdresseSopraduFaxpourLettre" w:customStyle="1">
    <w:name w:val="Adresse Sopra du Fax pour Lettre"/>
    <w:basedOn w:val="Normal"/>
    <w:rsid w:val="00C85317"/>
    <w:pPr>
      <w:spacing w:before="0" w:line="240" w:lineRule="auto"/>
      <w:ind w:left="-108"/>
    </w:pPr>
    <w:rPr>
      <w:rFonts w:ascii="Century Gothic" w:hAnsi="Century Gothic"/>
      <w:color w:val="808080"/>
      <w:sz w:val="14"/>
      <w:szCs w:val="14"/>
    </w:rPr>
  </w:style>
  <w:style w:type="paragraph" w:styleId="AdressedeDestinationpourLettre" w:customStyle="1">
    <w:name w:val="Adresse de Destination pour Lettre"/>
    <w:basedOn w:val="Normal"/>
    <w:rsid w:val="00C85317"/>
    <w:pPr>
      <w:spacing w:before="0" w:line="240" w:lineRule="auto"/>
      <w:ind w:left="0"/>
    </w:pPr>
    <w:rPr>
      <w:rFonts w:ascii="Century Gothic" w:hAnsi="Century Gothic"/>
      <w:sz w:val="20"/>
    </w:rPr>
  </w:style>
  <w:style w:type="paragraph" w:styleId="DateFax" w:customStyle="1">
    <w:name w:val="Date Fax"/>
    <w:basedOn w:val="Normal"/>
    <w:rsid w:val="00C85317"/>
    <w:pPr>
      <w:spacing w:before="0" w:line="360" w:lineRule="auto"/>
      <w:ind w:left="0"/>
      <w:jc w:val="right"/>
    </w:pPr>
    <w:rPr>
      <w:rFonts w:ascii="Century Gothic" w:hAnsi="Century Gothic"/>
      <w:sz w:val="20"/>
    </w:rPr>
  </w:style>
  <w:style w:type="paragraph" w:styleId="TitreFax" w:customStyle="1">
    <w:name w:val="Titre Fax"/>
    <w:basedOn w:val="Normal"/>
    <w:rsid w:val="00C85317"/>
    <w:pPr>
      <w:spacing w:after="10"/>
      <w:ind w:left="-48"/>
    </w:pPr>
    <w:rPr>
      <w:rFonts w:ascii="Century Gothic" w:hAnsi="Century Gothic" w:cs="Arial"/>
      <w:b/>
      <w:spacing w:val="20"/>
      <w:sz w:val="20"/>
    </w:rPr>
  </w:style>
  <w:style w:type="paragraph" w:styleId="En-tteFax" w:customStyle="1">
    <w:name w:val="En-tête Fax"/>
    <w:basedOn w:val="Normal"/>
    <w:rsid w:val="00C85317"/>
    <w:pPr>
      <w:ind w:left="-48"/>
      <w:jc w:val="left"/>
    </w:pPr>
    <w:rPr>
      <w:rFonts w:ascii="Century Gothic" w:hAnsi="Century Gothic" w:cs="Arial"/>
      <w:szCs w:val="18"/>
    </w:rPr>
  </w:style>
  <w:style w:type="paragraph" w:styleId="Listenumrotepourtableau" w:customStyle="1">
    <w:name w:val="Liste numérotée pour tableau"/>
    <w:basedOn w:val="Liste"/>
    <w:rsid w:val="00C85317"/>
    <w:pPr>
      <w:numPr>
        <w:numId w:val="6"/>
      </w:numPr>
    </w:pPr>
    <w:rPr>
      <w:szCs w:val="32"/>
    </w:rPr>
  </w:style>
  <w:style w:type="paragraph" w:styleId="StyleTM3" w:customStyle="1">
    <w:name w:val="Style TM 3"/>
    <w:basedOn w:val="TM3"/>
    <w:rsid w:val="00C85317"/>
    <w:pPr>
      <w:ind w:left="600"/>
    </w:pPr>
    <w:rPr>
      <w:szCs w:val="20"/>
    </w:rPr>
  </w:style>
  <w:style w:type="paragraph" w:styleId="StyleTM2Gauche0cmSuspendu106cm" w:customStyle="1">
    <w:name w:val="Style TM 2 + Gauche :  0 cm Suspendu : 106 cm"/>
    <w:basedOn w:val="TM2"/>
    <w:autoRedefine/>
    <w:rsid w:val="00C85317"/>
    <w:rPr>
      <w:szCs w:val="20"/>
    </w:rPr>
  </w:style>
  <w:style w:type="paragraph" w:styleId="Titre2sansnumro" w:customStyle="1">
    <w:name w:val="Titre 2 sans numéro"/>
    <w:basedOn w:val="Normal"/>
    <w:rsid w:val="00C85317"/>
    <w:pPr>
      <w:ind w:left="0"/>
    </w:pPr>
    <w:rPr>
      <w:rFonts w:ascii="Century Gothic" w:hAnsi="Century Gothic"/>
      <w:b/>
      <w:sz w:val="24"/>
      <w:szCs w:val="24"/>
    </w:rPr>
  </w:style>
  <w:style w:type="paragraph" w:styleId="StyleCenturyGothic12ptGrasGaucheGauche0cmAvant" w:customStyle="1">
    <w:name w:val="Style Century Gothic 12 pt Gras Gauche Gauche :  0 cm Avant : ..."/>
    <w:basedOn w:val="Normal"/>
    <w:next w:val="Normal"/>
    <w:rsid w:val="00C85317"/>
    <w:pPr>
      <w:spacing w:before="480" w:after="120" w:line="240" w:lineRule="auto"/>
      <w:ind w:left="0"/>
      <w:jc w:val="left"/>
    </w:pPr>
    <w:rPr>
      <w:rFonts w:ascii="Century Gothic" w:hAnsi="Century Gothic"/>
      <w:b/>
      <w:bCs/>
      <w:kern w:val="28"/>
      <w:sz w:val="24"/>
    </w:rPr>
  </w:style>
  <w:style w:type="paragraph" w:styleId="Titre3sansnumro" w:customStyle="1">
    <w:name w:val="Titre 3 sans numéro"/>
    <w:basedOn w:val="Normal"/>
    <w:next w:val="Normal"/>
    <w:rsid w:val="00C85317"/>
    <w:pPr>
      <w:keepNext/>
      <w:spacing w:before="360" w:after="120" w:line="240" w:lineRule="auto"/>
      <w:ind w:left="561"/>
      <w:jc w:val="left"/>
    </w:pPr>
    <w:rPr>
      <w:rFonts w:ascii="Century Gothic" w:hAnsi="Century Gothic"/>
      <w:sz w:val="24"/>
      <w:szCs w:val="24"/>
    </w:rPr>
  </w:style>
  <w:style w:type="paragraph" w:styleId="titre4sansnumro" w:customStyle="1">
    <w:name w:val="titre 4 sans numéro"/>
    <w:basedOn w:val="Normal"/>
    <w:next w:val="Normal"/>
    <w:rsid w:val="00C85317"/>
    <w:pPr>
      <w:keepNext/>
      <w:spacing w:before="240" w:after="120" w:line="240" w:lineRule="auto"/>
      <w:ind w:left="958"/>
      <w:jc w:val="left"/>
    </w:pPr>
    <w:rPr>
      <w:rFonts w:ascii="Century Gothic" w:hAnsi="Century Gothic"/>
      <w:color w:val="4D4D4D"/>
      <w:sz w:val="22"/>
      <w:szCs w:val="22"/>
    </w:rPr>
  </w:style>
  <w:style w:type="paragraph" w:styleId="Titre1sansnumro" w:customStyle="1">
    <w:name w:val="Titre 1 sans numéro"/>
    <w:basedOn w:val="Normal"/>
    <w:next w:val="Normal"/>
    <w:rsid w:val="00C85317"/>
    <w:pPr>
      <w:keepNext/>
      <w:pBdr>
        <w:bottom w:val="single" w:color="FF0000" w:sz="4" w:space="6"/>
      </w:pBdr>
      <w:spacing w:before="1000" w:after="120"/>
      <w:ind w:left="0"/>
    </w:pPr>
    <w:rPr>
      <w:rFonts w:ascii="Century Gothic" w:hAnsi="Century Gothic"/>
      <w:sz w:val="32"/>
      <w:szCs w:val="32"/>
    </w:rPr>
  </w:style>
  <w:style w:type="paragraph" w:styleId="Liste">
    <w:name w:val="List"/>
    <w:basedOn w:val="Normal"/>
    <w:rsid w:val="00C85317"/>
    <w:pPr>
      <w:ind w:left="283" w:hanging="283"/>
    </w:pPr>
  </w:style>
  <w:style w:type="character" w:styleId="En-ttedroitCar" w:customStyle="1">
    <w:name w:val="En-tête droit Car"/>
    <w:link w:val="En-ttedroit"/>
    <w:rsid w:val="00C85317"/>
    <w:rPr>
      <w:rFonts w:ascii="Century Gothic" w:hAnsi="Century Gothic"/>
      <w:color w:val="808080"/>
      <w:sz w:val="16"/>
      <w:szCs w:val="16"/>
      <w:lang w:val="fr-FR" w:eastAsia="fr-FR"/>
    </w:rPr>
  </w:style>
  <w:style w:type="paragraph" w:styleId="Textedebulles">
    <w:name w:val="Balloon Text"/>
    <w:basedOn w:val="Normal"/>
    <w:link w:val="TextedebullesCar"/>
    <w:rsid w:val="00C85317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rsid w:val="00C85317"/>
    <w:rPr>
      <w:rFonts w:ascii="Tahoma" w:hAnsi="Tahoma" w:cs="Tahoma"/>
      <w:sz w:val="16"/>
      <w:szCs w:val="16"/>
      <w:lang w:eastAsia="fr-FR"/>
    </w:rPr>
  </w:style>
  <w:style w:type="paragraph" w:styleId="Paragraphedeliste">
    <w:name w:val="List Paragraph"/>
    <w:aliases w:val="List Paragraph nowy,Bullets,References,List Bullet Mary,List Paragraph (numbered (a)),Numbered List Paragraph,ReferencesCxSpLast,Liste 1,List_Paragraph,Multilevel para_II,List Paragraph1,lp1,List Bullet-OpsManual,Title Style 1,RM1"/>
    <w:basedOn w:val="Normal"/>
    <w:link w:val="ParagraphedelisteCar"/>
    <w:uiPriority w:val="34"/>
    <w:qFormat/>
    <w:rsid w:val="002C6219"/>
    <w:pPr>
      <w:ind w:left="720"/>
      <w:contextualSpacing/>
    </w:pPr>
  </w:style>
  <w:style w:type="character" w:styleId="Marquedecommentaire">
    <w:name w:val="annotation reference"/>
    <w:basedOn w:val="Policepardfaut"/>
    <w:rsid w:val="00A31E57"/>
    <w:rPr>
      <w:sz w:val="16"/>
      <w:szCs w:val="16"/>
    </w:rPr>
  </w:style>
  <w:style w:type="paragraph" w:styleId="Commentaire">
    <w:name w:val="annotation text"/>
    <w:basedOn w:val="Normal"/>
    <w:link w:val="CommentaireCar"/>
    <w:rsid w:val="00A31E57"/>
    <w:pPr>
      <w:spacing w:line="240" w:lineRule="auto"/>
    </w:pPr>
    <w:rPr>
      <w:sz w:val="20"/>
    </w:rPr>
  </w:style>
  <w:style w:type="character" w:styleId="CommentaireCar" w:customStyle="1">
    <w:name w:val="Commentaire Car"/>
    <w:basedOn w:val="Policepardfaut"/>
    <w:link w:val="Commentaire"/>
    <w:rsid w:val="00A31E57"/>
    <w:rPr>
      <w:rFonts w:ascii="Verdana" w:hAnsi="Verdana"/>
      <w:lang w:val="fr-FR" w:eastAsia="fr-FR"/>
    </w:rPr>
  </w:style>
  <w:style w:type="paragraph" w:styleId="Objetducommentaire">
    <w:name w:val="annotation subject"/>
    <w:basedOn w:val="Commentaire"/>
    <w:next w:val="Commentaire"/>
    <w:link w:val="ObjetducommentaireCar"/>
    <w:rsid w:val="00A31E57"/>
    <w:rPr>
      <w:b/>
      <w:bCs/>
    </w:rPr>
  </w:style>
  <w:style w:type="character" w:styleId="ObjetducommentaireCar" w:customStyle="1">
    <w:name w:val="Objet du commentaire Car"/>
    <w:basedOn w:val="CommentaireCar"/>
    <w:link w:val="Objetducommentaire"/>
    <w:rsid w:val="00A31E57"/>
    <w:rPr>
      <w:rFonts w:ascii="Verdana" w:hAnsi="Verdana"/>
      <w:b/>
      <w:bCs/>
      <w:lang w:val="fr-FR" w:eastAsia="fr-FR"/>
    </w:rPr>
  </w:style>
  <w:style w:type="character" w:styleId="ParagraphedelisteCar" w:customStyle="1">
    <w:name w:val="Paragraphe de liste Car"/>
    <w:aliases w:val="List Paragraph nowy Car,Bullets Car,References Car,List Bullet Mary Car,List Paragraph (numbered (a)) Car,Numbered List Paragraph Car,ReferencesCxSpLast Car,Liste 1 Car,List_Paragraph Car,Multilevel para_II Car,lp1 Car,RM1 Car"/>
    <w:link w:val="Paragraphedeliste"/>
    <w:uiPriority w:val="34"/>
    <w:qFormat/>
    <w:locked/>
    <w:rsid w:val="00BD1DA8"/>
    <w:rPr>
      <w:rFonts w:ascii="Verdana" w:hAnsi="Verdana"/>
      <w:sz w:val="18"/>
      <w:lang w:val="fr-FR" w:eastAsia="fr-FR"/>
    </w:rPr>
  </w:style>
  <w:style w:type="table" w:styleId="Tableausimple1">
    <w:name w:val="Plain Table 1"/>
    <w:basedOn w:val="TableauNormal"/>
    <w:uiPriority w:val="41"/>
    <w:rsid w:val="00867BFB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agraph" w:customStyle="1">
    <w:name w:val="paragraph"/>
    <w:basedOn w:val="Normal"/>
    <w:rsid w:val="0036131F"/>
    <w:pPr>
      <w:spacing w:before="100" w:beforeAutospacing="1" w:after="100" w:afterAutospacing="1" w:line="240" w:lineRule="auto"/>
      <w:ind w:left="0"/>
      <w:jc w:val="left"/>
    </w:pPr>
    <w:rPr>
      <w:rFonts w:ascii="Times New Roman" w:hAnsi="Times New Roman"/>
      <w:sz w:val="24"/>
      <w:szCs w:val="24"/>
      <w:lang w:val="en-US" w:eastAsia="en-US"/>
    </w:rPr>
  </w:style>
  <w:style w:type="character" w:styleId="normaltextrun" w:customStyle="1">
    <w:name w:val="normaltextrun"/>
    <w:basedOn w:val="Policepardfaut"/>
    <w:rsid w:val="0036131F"/>
  </w:style>
  <w:style w:type="character" w:styleId="eop" w:customStyle="1">
    <w:name w:val="eop"/>
    <w:basedOn w:val="Policepardfaut"/>
    <w:rsid w:val="0036131F"/>
  </w:style>
  <w:style w:type="table" w:styleId="TableauGrille5Fonc-Accentuation1">
    <w:name w:val="Grid Table 5 Dark Accent 1"/>
    <w:basedOn w:val="TableauNormal"/>
    <w:uiPriority w:val="50"/>
    <w:rsid w:val="00653555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ausimple4">
    <w:name w:val="Plain Table 4"/>
    <w:basedOn w:val="TableauNormal"/>
    <w:uiPriority w:val="44"/>
    <w:rsid w:val="003C362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gi" w:customStyle="1">
    <w:name w:val="gi"/>
    <w:basedOn w:val="Policepardfaut"/>
    <w:rsid w:val="005E3CFB"/>
  </w:style>
  <w:style w:type="paragraph" w:styleId="NormalWeb">
    <w:name w:val="Normal (Web)"/>
    <w:basedOn w:val="Normal"/>
    <w:uiPriority w:val="99"/>
    <w:semiHidden/>
    <w:unhideWhenUsed/>
    <w:rsid w:val="00083706"/>
    <w:pPr>
      <w:spacing w:before="100" w:beforeAutospacing="1" w:after="100" w:afterAutospacing="1" w:line="240" w:lineRule="auto"/>
      <w:ind w:left="0"/>
      <w:jc w:val="left"/>
    </w:pPr>
    <w:rPr>
      <w:rFonts w:ascii="Times New Roman" w:hAnsi="Times New Roman"/>
      <w:sz w:val="24"/>
      <w:szCs w:val="24"/>
    </w:rPr>
  </w:style>
  <w:style w:type="paragraph" w:styleId="m-3050164160838392667msolistparagraph" w:customStyle="1">
    <w:name w:val="m_-3050164160838392667msolistparagraph"/>
    <w:basedOn w:val="Normal"/>
    <w:rsid w:val="00DE755D"/>
    <w:pPr>
      <w:spacing w:before="100" w:beforeAutospacing="1" w:after="100" w:afterAutospacing="1" w:line="240" w:lineRule="auto"/>
      <w:ind w:left="0"/>
      <w:jc w:val="left"/>
    </w:pPr>
    <w:rPr>
      <w:rFonts w:ascii="Times New Roman" w:hAnsi="Times New Roman"/>
      <w:sz w:val="24"/>
      <w:szCs w:val="24"/>
    </w:rPr>
  </w:style>
  <w:style w:type="character" w:styleId="Rfrenceintense">
    <w:name w:val="Intense Reference"/>
    <w:basedOn w:val="Policepardfaut"/>
    <w:uiPriority w:val="32"/>
    <w:qFormat/>
    <w:rsid w:val="00554A78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3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1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23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1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0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69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6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7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13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23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31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3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3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9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1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0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6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04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6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7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3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5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7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7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3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1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3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0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29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0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7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0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78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3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76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5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2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3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7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3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3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4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4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2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8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7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5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8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6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5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4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74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70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0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3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1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8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7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38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7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3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9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3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9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0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2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9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1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70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5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0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8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1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1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9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9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6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0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0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2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0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11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9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7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0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6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6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1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5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1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4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9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4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2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9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9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8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1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9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36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0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8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5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8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1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2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0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2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8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0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2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7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1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7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1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6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6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3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4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0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2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1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0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4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7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8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0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3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7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9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2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6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6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1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69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9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5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2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2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4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9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4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3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9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6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49107">
              <w:marLeft w:val="0"/>
              <w:marRight w:val="0"/>
              <w:marTop w:val="112"/>
              <w:marBottom w:val="0"/>
              <w:divBdr>
                <w:top w:val="single" w:sz="8" w:space="6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3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1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1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9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1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2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0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1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15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0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4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2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5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85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5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5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5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6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1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4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9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51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1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68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43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9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0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46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8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27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5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2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6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2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7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52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1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7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4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8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86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5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6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5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4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3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7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7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8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3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3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5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9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7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2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3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8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4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02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9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5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5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0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6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1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6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9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1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4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0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96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10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5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8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9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7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6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8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5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84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4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9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2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3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7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8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8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3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0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2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46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6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44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0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0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3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1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4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5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84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55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9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3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37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4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7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3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3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4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6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7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72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87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70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4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8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8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7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2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9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9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2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6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9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14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7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64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7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06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6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3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4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2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5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1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2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9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5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0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5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95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33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26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8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05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2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2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91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1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4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0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52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8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33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8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4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3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8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6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0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8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38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8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6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6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2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7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9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1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7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1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0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80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9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3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7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0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7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8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0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2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3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42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9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7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9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69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6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7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0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1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8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2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5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36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2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8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5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36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1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52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4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3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2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6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9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1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6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5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3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22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4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1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0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3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75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2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1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2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9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9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45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17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6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8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23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4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8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39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1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7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2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7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8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7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7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65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8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94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7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1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76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1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0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62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5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96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6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2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2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0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8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6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3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5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26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6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0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4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6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5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5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5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6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88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5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1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4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21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8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1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0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5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6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7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1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99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5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9833">
          <w:marLeft w:val="1555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9165">
          <w:marLeft w:val="1555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6835">
          <w:marLeft w:val="1555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6098">
          <w:marLeft w:val="1555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33471">
          <w:marLeft w:val="1555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21419">
          <w:marLeft w:val="1555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5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3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5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microsoft.com/office/2019/09/relationships/intelligence" Target="intelligence.xml" Id="R4af9b53dcc484d5c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gif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f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f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SopraGroup\DOCSv3\Templates\Base\TemplateBase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47EE604AC2FA4F994471EBBDC51D98" ma:contentTypeVersion="4" ma:contentTypeDescription="Crée un document." ma:contentTypeScope="" ma:versionID="140f1178cf2e6c2db61548430dc8d37b">
  <xsd:schema xmlns:xsd="http://www.w3.org/2001/XMLSchema" xmlns:xs="http://www.w3.org/2001/XMLSchema" xmlns:p="http://schemas.microsoft.com/office/2006/metadata/properties" xmlns:ns2="008c864a-9701-407c-bb15-97023542808b" targetNamespace="http://schemas.microsoft.com/office/2006/metadata/properties" ma:root="true" ma:fieldsID="0172fa77d63e712ec9a7288f582532e5" ns2:_="">
    <xsd:import namespace="008c864a-9701-407c-bb15-9702354280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8c864a-9701-407c-bb15-9702354280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9FFE64-DA1B-48A9-A7BE-953C8142C8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DECF2E-935F-46DC-82C2-DF7D838B813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6A35E28-34A7-4296-9336-12876419C08C}">
  <ds:schemaRefs>
    <ds:schemaRef ds:uri="http://schemas.microsoft.com/office/2006/documentManagement/types"/>
    <ds:schemaRef ds:uri="http://schemas.microsoft.com/office/2006/metadata/properties"/>
    <ds:schemaRef ds:uri="http://purl.org/dc/dcmitype/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008c864a-9701-407c-bb15-97023542808b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5BCB7685-8EB5-4FCD-B483-8A83A61064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8c864a-9701-407c-bb15-9702354280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TemplateBase2007</ap:Template>
  <ap:Application>Microsoft Word for the web</ap:Application>
  <ap:DocSecurity>0</ap:DocSecurity>
  <ap:ScaleCrop>false</ap:ScaleCrop>
  <ap:Company>Inclusive IT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Inclusive IT</dc:title>
  <dc:subject/>
  <dc:creator>Seck Virginie</dc:creator>
  <keywords/>
  <lastModifiedBy>Aminata SYLLA</lastModifiedBy>
  <revision>2</revision>
  <lastPrinted>2023-09-14T14:00:00.0000000Z</lastPrinted>
  <dcterms:created xsi:type="dcterms:W3CDTF">2023-09-14T14:01:00.0000000Z</dcterms:created>
  <dcterms:modified xsi:type="dcterms:W3CDTF">2024-09-27T18:50:49.5209805Z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LABEL_from">
    <vt:lpwstr>De</vt:lpwstr>
  </property>
  <property fmtid="{D5CDD505-2E9C-101B-9397-08002B2CF9AE}" pid="3" name="DOCSLABEL_to">
    <vt:lpwstr>Destinataire(s)</vt:lpwstr>
  </property>
  <property fmtid="{D5CDD505-2E9C-101B-9397-08002B2CF9AE}" pid="4" name="DOCSLABEL_numberofpages">
    <vt:lpwstr>Nombre de pages :</vt:lpwstr>
  </property>
  <property fmtid="{D5CDD505-2E9C-101B-9397-08002B2CF9AE}" pid="5" name="DOCSLABEL_subject">
    <vt:lpwstr>Objet :</vt:lpwstr>
  </property>
  <property fmtid="{D5CDD505-2E9C-101B-9397-08002B2CF9AE}" pid="6" name="DOCSLABEL_comments">
    <vt:lpwstr>Commentaires</vt:lpwstr>
  </property>
  <property fmtid="{D5CDD505-2E9C-101B-9397-08002B2CF9AE}" pid="7" name="DOCSLABEL_version">
    <vt:lpwstr>Version</vt:lpwstr>
  </property>
  <property fmtid="{D5CDD505-2E9C-101B-9397-08002B2CF9AE}" pid="8" name="DOCSLABEL_versiondate">
    <vt:lpwstr>du</vt:lpwstr>
  </property>
  <property fmtid="{D5CDD505-2E9C-101B-9397-08002B2CF9AE}" pid="9" name="DOCSLABEL_status">
    <vt:lpwstr>État </vt:lpwstr>
  </property>
  <property fmtid="{D5CDD505-2E9C-101B-9397-08002B2CF9AE}" pid="10" name="DOCSLABEL_documenthistory">
    <vt:lpwstr>Historique</vt:lpwstr>
  </property>
  <property fmtid="{D5CDD505-2E9C-101B-9397-08002B2CF9AE}" pid="11" name="DOCSLABEL_summary">
    <vt:lpwstr>Sommaire</vt:lpwstr>
  </property>
  <property fmtid="{D5CDD505-2E9C-101B-9397-08002B2CF9AE}" pid="12" name="DOCSLABEL_resubject">
    <vt:lpwstr>Objet :</vt:lpwstr>
  </property>
  <property fmtid="{D5CDD505-2E9C-101B-9397-08002B2CF9AE}" pid="13" name="DOCSLABEL_ourreference">
    <vt:lpwstr>N/Réf. :</vt:lpwstr>
  </property>
  <property fmtid="{D5CDD505-2E9C-101B-9397-08002B2CF9AE}" pid="14" name="DOCSLABEL_yourreference">
    <vt:lpwstr>V/Réf. :</vt:lpwstr>
  </property>
  <property fmtid="{D5CDD505-2E9C-101B-9397-08002B2CF9AE}" pid="15" name="DOCSLABEL_enclosed">
    <vt:lpwstr>PJ :</vt:lpwstr>
  </property>
  <property fmtid="{D5CDD505-2E9C-101B-9397-08002B2CF9AE}" pid="16" name="DOCSLABEL_cc">
    <vt:lpwstr>Copie(s) :</vt:lpwstr>
  </property>
  <property fmtid="{D5CDD505-2E9C-101B-9397-08002B2CF9AE}" pid="17" name="DOCSLABEL_PS">
    <vt:lpwstr>PS :</vt:lpwstr>
  </property>
  <property fmtid="{D5CDD505-2E9C-101B-9397-08002B2CF9AE}" pid="18" name="DOCSLABEL_recipients">
    <vt:lpwstr>Destinataire(s) :</vt:lpwstr>
  </property>
  <property fmtid="{D5CDD505-2E9C-101B-9397-08002B2CF9AE}" pid="19" name="DOCSLABEL_senders">
    <vt:lpwstr>Émetteur(s) :</vt:lpwstr>
  </property>
  <property fmtid="{D5CDD505-2E9C-101B-9397-08002B2CF9AE}" pid="20" name="DOCSLABEL_meetingdate">
    <vt:lpwstr>Réunion le </vt:lpwstr>
  </property>
  <property fmtid="{D5CDD505-2E9C-101B-9397-08002B2CF9AE}" pid="21" name="DOCSPROP_templatetype">
    <vt:r8>5</vt:r8>
  </property>
  <property fmtid="{D5CDD505-2E9C-101B-9397-08002B2CF9AE}" pid="22" name="DOCSLABEL_date">
    <vt:lpwstr>Date</vt:lpwstr>
  </property>
  <property fmtid="{D5CDD505-2E9C-101B-9397-08002B2CF9AE}" pid="23" name="DOCSLABEL_updateorigin">
    <vt:lpwstr>Origine de la mise à jour</vt:lpwstr>
  </property>
  <property fmtid="{D5CDD505-2E9C-101B-9397-08002B2CF9AE}" pid="24" name="DOCSLABEL_writtenby">
    <vt:lpwstr>Rédigée par</vt:lpwstr>
  </property>
  <property fmtid="{D5CDD505-2E9C-101B-9397-08002B2CF9AE}" pid="25" name="DOCSLABEL_verifiedby">
    <vt:lpwstr>Validée par</vt:lpwstr>
  </property>
  <property fmtid="{D5CDD505-2E9C-101B-9397-08002B2CF9AE}" pid="26" name="DOCSLABEL_introduction">
    <vt:lpwstr>Introduction</vt:lpwstr>
  </property>
  <property fmtid="{D5CDD505-2E9C-101B-9397-08002B2CF9AE}" pid="27" name="DOCSLABEL_foreword">
    <vt:lpwstr>Préambule</vt:lpwstr>
  </property>
  <property fmtid="{D5CDD505-2E9C-101B-9397-08002B2CF9AE}" pid="28" name="DOCSLABEL_telephone">
    <vt:lpwstr>Téléphone :</vt:lpwstr>
  </property>
  <property fmtid="{D5CDD505-2E9C-101B-9397-08002B2CF9AE}" pid="29" name="DOCSLABEL_fax">
    <vt:lpwstr>Télécopie :</vt:lpwstr>
  </property>
  <property fmtid="{D5CDD505-2E9C-101B-9397-08002B2CF9AE}" pid="30" name="DOCSLABEL_bodyofletter">
    <vt:lpwstr>Corps de la lettre</vt:lpwstr>
  </property>
  <property fmtid="{D5CDD505-2E9C-101B-9397-08002B2CF9AE}" pid="31" name="DOCSPROP_isosqdocument">
    <vt:lpwstr>0</vt:lpwstr>
  </property>
  <property fmtid="{D5CDD505-2E9C-101B-9397-08002B2CF9AE}" pid="32" name="DOCSPROP_templatename">
    <vt:lpwstr>Compte rendu</vt:lpwstr>
  </property>
  <property fmtid="{D5CDD505-2E9C-101B-9397-08002B2CF9AE}" pid="33" name="DOCSPROP_isdocs">
    <vt:bool>true</vt:bool>
  </property>
  <property fmtid="{D5CDD505-2E9C-101B-9397-08002B2CF9AE}" pid="34" name="DOCSLABEL_toc">
    <vt:lpwstr>Table des matières</vt:lpwstr>
  </property>
  <property fmtid="{D5CDD505-2E9C-101B-9397-08002B2CF9AE}" pid="35" name="DOCSCHAR_splitconfidential">
    <vt:lpwstr>–</vt:lpwstr>
  </property>
  <property fmtid="{D5CDD505-2E9C-101B-9397-08002B2CF9AE}" pid="36" name="DOCSCHAR_splitproject">
    <vt:lpwstr> / </vt:lpwstr>
  </property>
  <property fmtid="{D5CDD505-2E9C-101B-9397-08002B2CF9AE}" pid="37" name="DOCSPROP_documentid">
    <vt:i4>1692634297</vt:i4>
  </property>
  <property fmtid="{D5CDD505-2E9C-101B-9397-08002B2CF9AE}" pid="38" name="DOCSLABEL_listofparticipants">
    <vt:lpwstr>Liste des participants</vt:lpwstr>
  </property>
  <property fmtid="{D5CDD505-2E9C-101B-9397-08002B2CF9AE}" pid="39" name="DOCSLABEL_template">
    <vt:lpwstr>Template</vt:lpwstr>
  </property>
  <property fmtid="{D5CDD505-2E9C-101B-9397-08002B2CF9AE}" pid="40" name="DOCSLABEL_BlankFirstPageTitle">
    <vt:lpwstr>Titre du document libre en une ou deux lignes de présentation</vt:lpwstr>
  </property>
  <property fmtid="{D5CDD505-2E9C-101B-9397-08002B2CF9AE}" pid="41" name="DOCSLABEL_BlankFirstPageSubTitle">
    <vt:lpwstr>Sous-titre du document libre en une ou deux lignes de présentation</vt:lpwstr>
  </property>
  <property fmtid="{D5CDD505-2E9C-101B-9397-08002B2CF9AE}" pid="42" name="DOCSPROP_project">
    <vt:lpwstr>SInAPS</vt:lpwstr>
  </property>
  <property fmtid="{D5CDD505-2E9C-101B-9397-08002B2CF9AE}" pid="43" name="DOCSPROP_customer">
    <vt:lpwstr>SSA</vt:lpwstr>
  </property>
  <property fmtid="{D5CDD505-2E9C-101B-9397-08002B2CF9AE}" pid="44" name="DOCSPROP_recipient2">
    <vt:lpwstr/>
  </property>
  <property fmtid="{D5CDD505-2E9C-101B-9397-08002B2CF9AE}" pid="45" name="DOCSPROP_documentdate">
    <vt:lpwstr>Le 16 mai 2014</vt:lpwstr>
  </property>
  <property fmtid="{D5CDD505-2E9C-101B-9397-08002B2CF9AE}" pid="46" name="DOCSPROP_firstpagetitlepart1">
    <vt:lpwstr>C</vt:lpwstr>
  </property>
  <property fmtid="{D5CDD505-2E9C-101B-9397-08002B2CF9AE}" pid="47" name="DOCSPROP_recipientcc2">
    <vt:lpwstr/>
  </property>
  <property fmtid="{D5CDD505-2E9C-101B-9397-08002B2CF9AE}" pid="48" name="DOCSPROP_reference">
    <vt:lpwstr>20140515-100516-SV</vt:lpwstr>
  </property>
  <property fmtid="{D5CDD505-2E9C-101B-9397-08002B2CF9AE}" pid="49" name="DOCSPROP_entity">
    <vt:lpwstr/>
  </property>
  <property fmtid="{D5CDD505-2E9C-101B-9397-08002B2CF9AE}" pid="50" name="DOCSPROP_subject">
    <vt:lpwstr>Assistance dotations</vt:lpwstr>
  </property>
  <property fmtid="{D5CDD505-2E9C-101B-9397-08002B2CF9AE}" pid="51" name="DOCSPROP_datecreated">
    <vt:lpwstr>mercredi 14 mai 2014</vt:lpwstr>
  </property>
  <property fmtid="{D5CDD505-2E9C-101B-9397-08002B2CF9AE}" pid="52" name="DOCSPROP_recipientcc">
    <vt:lpwstr/>
  </property>
  <property fmtid="{D5CDD505-2E9C-101B-9397-08002B2CF9AE}" pid="53" name="DOCSPROP_confidential">
    <vt:lpwstr>Confidentiel</vt:lpwstr>
  </property>
  <property fmtid="{D5CDD505-2E9C-101B-9397-08002B2CF9AE}" pid="54" name="DOCSPROP_author">
    <vt:lpwstr>Virginie SECK</vt:lpwstr>
  </property>
  <property fmtid="{D5CDD505-2E9C-101B-9397-08002B2CF9AE}" pid="55" name="DOCSPROP_documentdateraw">
    <vt:lpwstr>vendredi 16 mai 2014</vt:lpwstr>
  </property>
  <property fmtid="{D5CDD505-2E9C-101B-9397-08002B2CF9AE}" pid="56" name="DOCSPROP_recipient">
    <vt:lpwstr>Claire VERHNES_x000d_Gil THOMAS</vt:lpwstr>
  </property>
  <property fmtid="{D5CDD505-2E9C-101B-9397-08002B2CF9AE}" pid="57" name="DOCSPROP_firstpagetitlepart2">
    <vt:lpwstr>ompte rendu</vt:lpwstr>
  </property>
  <property fmtid="{D5CDD505-2E9C-101B-9397-08002B2CF9AE}" pid="58" name="ContentTypeId">
    <vt:lpwstr>0x0101001A47EE604AC2FA4F994471EBBDC51D98</vt:lpwstr>
  </property>
  <property fmtid="{D5CDD505-2E9C-101B-9397-08002B2CF9AE}" pid="59" name="MediaServiceImageTags">
    <vt:lpwstr/>
  </property>
  <property fmtid="{D5CDD505-2E9C-101B-9397-08002B2CF9AE}" pid="60" name="Order">
    <vt:r8>5500</vt:r8>
  </property>
  <property fmtid="{D5CDD505-2E9C-101B-9397-08002B2CF9AE}" pid="61" name="xd_ProgID">
    <vt:lpwstr/>
  </property>
  <property fmtid="{D5CDD505-2E9C-101B-9397-08002B2CF9AE}" pid="62" name="ComplianceAssetId">
    <vt:lpwstr/>
  </property>
  <property fmtid="{D5CDD505-2E9C-101B-9397-08002B2CF9AE}" pid="63" name="TemplateUrl">
    <vt:lpwstr/>
  </property>
  <property fmtid="{D5CDD505-2E9C-101B-9397-08002B2CF9AE}" pid="64" name="_ExtendedDescription">
    <vt:lpwstr/>
  </property>
  <property fmtid="{D5CDD505-2E9C-101B-9397-08002B2CF9AE}" pid="65" name="TriggerFlowInfo">
    <vt:lpwstr/>
  </property>
  <property fmtid="{D5CDD505-2E9C-101B-9397-08002B2CF9AE}" pid="66" name="xd_Signature">
    <vt:bool>false</vt:bool>
  </property>
</Properties>
</file>